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3445D" w14:textId="2EF7FBE4" w:rsidR="00583ADB" w:rsidRPr="003F0B87" w:rsidRDefault="00E62852" w:rsidP="00102847">
      <w:pPr>
        <w:jc w:val="center"/>
        <w:rPr>
          <w:rFonts w:ascii="Calibri" w:eastAsia="나눔고딕OTF ExtraBold" w:hAnsi="Calibri" w:cs="Calibri"/>
          <w:b/>
          <w:sz w:val="50"/>
          <w:szCs w:val="50"/>
        </w:rPr>
      </w:pPr>
      <w:r w:rsidRPr="003F0B87">
        <w:rPr>
          <w:rFonts w:ascii="Calibri" w:eastAsia="나눔고딕OTF ExtraBold" w:hAnsi="Calibri" w:cs="Calibri"/>
          <w:b/>
          <w:sz w:val="50"/>
          <w:szCs w:val="50"/>
        </w:rPr>
        <w:t xml:space="preserve">Team07 </w:t>
      </w:r>
      <w:r w:rsidR="0093309B" w:rsidRPr="003F0B87">
        <w:rPr>
          <w:rFonts w:ascii="Calibri" w:eastAsia="나눔고딕OTF ExtraBold" w:hAnsi="Calibri" w:cs="Calibri"/>
          <w:b/>
          <w:sz w:val="50"/>
          <w:szCs w:val="50"/>
        </w:rPr>
        <w:t>Meeting Minute</w:t>
      </w:r>
    </w:p>
    <w:p w14:paraId="2FC26A25" w14:textId="77777777" w:rsidR="00583ADB" w:rsidRPr="003F0B87" w:rsidRDefault="00D36340" w:rsidP="00102847">
      <w:pPr>
        <w:spacing w:line="360" w:lineRule="auto"/>
        <w:jc w:val="center"/>
        <w:rPr>
          <w:rFonts w:ascii="Calibri" w:eastAsia="나눔고딕OTF ExtraBold" w:hAnsi="Calibri" w:cs="Calibri"/>
          <w:b/>
          <w:color w:val="404040" w:themeColor="text1" w:themeTint="BF"/>
        </w:rPr>
      </w:pPr>
      <w:r w:rsidRPr="003F0B87">
        <w:rPr>
          <w:rFonts w:ascii="Calibri" w:eastAsia="나눔고딕OTF ExtraBold" w:hAnsi="Calibri" w:cs="Calibri"/>
          <w:b/>
          <w:color w:val="404040" w:themeColor="text1" w:themeTint="BF"/>
        </w:rPr>
        <w:t>SOFTWARE ENGINEERING GROUP PROJECT</w:t>
      </w:r>
    </w:p>
    <w:p w14:paraId="506ED66C" w14:textId="77777777" w:rsidR="002923D2" w:rsidRPr="003F0B87" w:rsidRDefault="002923D2" w:rsidP="00583ADB">
      <w:pPr>
        <w:rPr>
          <w:rFonts w:ascii="Calibri" w:eastAsia="나눔고딕OTF ExtraBold" w:hAnsi="Calibri" w:cs="Calibri"/>
          <w:b/>
          <w:color w:val="404040" w:themeColor="text1" w:themeTint="BF"/>
        </w:rPr>
      </w:pPr>
    </w:p>
    <w:p w14:paraId="4724C3ED" w14:textId="77777777" w:rsidR="00547295" w:rsidRPr="003F0B87" w:rsidRDefault="00E66DBB" w:rsidP="006C2A4C">
      <w:pPr>
        <w:spacing w:line="360" w:lineRule="auto"/>
        <w:jc w:val="left"/>
        <w:rPr>
          <w:rFonts w:ascii="Calibri" w:hAnsi="Calibri" w:cs="Calibri"/>
          <w:b/>
          <w:bCs/>
          <w:i/>
          <w:iCs/>
          <w:color w:val="17365D" w:themeColor="text2" w:themeShade="BF"/>
        </w:rPr>
      </w:pPr>
      <w:r w:rsidRPr="003F0B87">
        <w:rPr>
          <w:rStyle w:val="normaltextrun"/>
          <w:rFonts w:ascii="Calibri" w:hAnsi="Calibri" w:cs="Calibri"/>
          <w:b/>
          <w:bCs/>
          <w:i/>
          <w:iCs/>
          <w:color w:val="000000"/>
          <w:shd w:val="clear" w:color="auto" w:fill="FFFFFF"/>
        </w:rPr>
        <w:t>Supervisor</w:t>
      </w:r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: RuiBin Bai</w:t>
      </w:r>
      <w:r w:rsidR="00B1444C"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 xml:space="preserve"> </w:t>
      </w:r>
    </w:p>
    <w:tbl>
      <w:tblPr>
        <w:tblStyle w:val="a3"/>
        <w:tblW w:w="9639" w:type="dxa"/>
        <w:jc w:val="center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19"/>
        <w:gridCol w:w="3701"/>
        <w:gridCol w:w="1176"/>
        <w:gridCol w:w="3643"/>
      </w:tblGrid>
      <w:tr w:rsidR="00C61388" w:rsidRPr="003F0B87" w14:paraId="7DBD3B85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12" w:space="0" w:color="000000" w:themeColor="text1"/>
              <w:bottom w:val="single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687D3B01" w14:textId="77777777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Date</w:t>
            </w:r>
          </w:p>
        </w:tc>
        <w:tc>
          <w:tcPr>
            <w:tcW w:w="370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vAlign w:val="center"/>
          </w:tcPr>
          <w:p w14:paraId="274D8263" w14:textId="2DF836B5" w:rsidR="00C61388" w:rsidRPr="003F0B87" w:rsidRDefault="00C61388" w:rsidP="00B950F7">
            <w:pPr>
              <w:pStyle w:val="a8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2021-</w:t>
            </w:r>
            <w:r w:rsidR="00165F64">
              <w:rPr>
                <w:rFonts w:ascii="Calibri" w:hAnsi="Calibri" w:cs="Calibri"/>
                <w:b w:val="0"/>
                <w:sz w:val="20"/>
                <w:szCs w:val="20"/>
              </w:rPr>
              <w:t>10-</w:t>
            </w:r>
            <w:r w:rsidR="00D2478D">
              <w:rPr>
                <w:rFonts w:ascii="Calibri" w:hAnsi="Calibri" w:cs="Calibri"/>
                <w:b w:val="0"/>
                <w:sz w:val="20"/>
                <w:szCs w:val="20"/>
              </w:rPr>
              <w:t>28</w:t>
            </w:r>
          </w:p>
        </w:tc>
        <w:tc>
          <w:tcPr>
            <w:tcW w:w="117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638FCE74" w14:textId="77777777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Chairperson</w:t>
            </w:r>
          </w:p>
        </w:tc>
        <w:tc>
          <w:tcPr>
            <w:tcW w:w="36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nil"/>
            </w:tcBorders>
            <w:vAlign w:val="center"/>
          </w:tcPr>
          <w:p w14:paraId="1EF024B7" w14:textId="77777777" w:rsidR="00C61388" w:rsidRPr="003F0B87" w:rsidRDefault="00C61388" w:rsidP="00DD5B19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YANG Jiun-Chi </w:t>
            </w:r>
          </w:p>
        </w:tc>
      </w:tr>
      <w:tr w:rsidR="00C61388" w:rsidRPr="003F0B87" w14:paraId="50D7B093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5FA1629D" w14:textId="77777777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Time</w:t>
            </w:r>
          </w:p>
        </w:tc>
        <w:tc>
          <w:tcPr>
            <w:tcW w:w="3701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D510045" w14:textId="1382029C" w:rsidR="00C61388" w:rsidRPr="003F0B87" w:rsidRDefault="00C61388" w:rsidP="00F51B92">
            <w:pPr>
              <w:pStyle w:val="a8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392DAA">
              <w:rPr>
                <w:rFonts w:ascii="Calibri" w:hAnsi="Calibri" w:cs="Calibri"/>
                <w:b w:val="0"/>
                <w:sz w:val="20"/>
                <w:szCs w:val="20"/>
              </w:rPr>
              <w:t>7</w:t>
            </w: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:</w:t>
            </w:r>
            <w:r w:rsidR="00230624">
              <w:rPr>
                <w:rFonts w:ascii="Calibri" w:hAnsi="Calibri" w:cs="Calibri"/>
                <w:b w:val="0"/>
                <w:sz w:val="20"/>
                <w:szCs w:val="20"/>
              </w:rPr>
              <w:t>2</w:t>
            </w:r>
            <w:r w:rsidR="000A47CC">
              <w:rPr>
                <w:rFonts w:ascii="Calibri" w:hAnsi="Calibri" w:cs="Calibri"/>
                <w:b w:val="0"/>
                <w:sz w:val="20"/>
                <w:szCs w:val="20"/>
              </w:rPr>
              <w:t>5</w:t>
            </w:r>
            <w:r w:rsidR="00230624">
              <w:rPr>
                <w:rFonts w:ascii="Calibri" w:hAnsi="Calibri" w:cs="Calibri"/>
                <w:b w:val="0"/>
                <w:sz w:val="20"/>
                <w:szCs w:val="20"/>
              </w:rPr>
              <w:t>-</w:t>
            </w:r>
            <w:r w:rsidR="00E267B6">
              <w:rPr>
                <w:rFonts w:ascii="Calibri" w:hAnsi="Calibri" w:cs="Calibri"/>
                <w:b w:val="0"/>
                <w:sz w:val="20"/>
                <w:szCs w:val="20"/>
              </w:rPr>
              <w:t>17:45</w:t>
            </w:r>
          </w:p>
        </w:tc>
        <w:tc>
          <w:tcPr>
            <w:tcW w:w="1176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37842BBC" w14:textId="77777777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Secretary</w:t>
            </w:r>
          </w:p>
        </w:tc>
        <w:tc>
          <w:tcPr>
            <w:tcW w:w="3643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648EAEE0" w14:textId="77777777" w:rsidR="00C61388" w:rsidRPr="003F0B87" w:rsidRDefault="00C61388" w:rsidP="00F51B92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PARK So-Young</w:t>
            </w:r>
          </w:p>
        </w:tc>
      </w:tr>
      <w:tr w:rsidR="00C61388" w:rsidRPr="003F0B87" w14:paraId="04CD3B4E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7D9DD223" w14:textId="77777777" w:rsidR="00C61388" w:rsidRPr="003F0B87" w:rsidRDefault="00C61388" w:rsidP="00720A9E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Participant</w:t>
            </w:r>
          </w:p>
        </w:tc>
        <w:tc>
          <w:tcPr>
            <w:tcW w:w="3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9387A5" w14:textId="77777777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CHO, In Jae (20212687)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78C79363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FANG, Yichu (20214756)</w:t>
            </w:r>
          </w:p>
          <w:p w14:paraId="1B6E43FD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LAU, Yik Lun Yelan (20217531) </w:t>
            </w:r>
          </w:p>
          <w:p w14:paraId="703300AC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PARK, So-Young (20121536)</w:t>
            </w:r>
          </w:p>
          <w:p w14:paraId="6FADB66D" w14:textId="77777777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YANG, Jiun-Chi (20215187)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763C5BD2" w14:textId="77777777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WON, Minhyeon (20314810)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11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049B7A9C" w14:textId="77777777" w:rsidR="00C61388" w:rsidRPr="003F0B87" w:rsidRDefault="00C61388" w:rsidP="00BF21B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3F0B87">
              <w:rPr>
                <w:rFonts w:ascii="Calibri" w:hAnsi="Calibri" w:cs="Calibri"/>
                <w:b/>
                <w:bCs/>
                <w:sz w:val="20"/>
                <w:szCs w:val="20"/>
              </w:rPr>
              <w:t>Notes</w:t>
            </w:r>
          </w:p>
        </w:tc>
        <w:tc>
          <w:tcPr>
            <w:tcW w:w="36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BBB54C3" w14:textId="5FF09D16" w:rsidR="00BD7B44" w:rsidRPr="00BD7B44" w:rsidRDefault="00BD7B44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6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out of 6 participate</w:t>
            </w:r>
            <w:r w:rsidR="00230624">
              <w:rPr>
                <w:rFonts w:ascii="Calibri" w:hAnsi="Calibri" w:cs="Calibri"/>
                <w:sz w:val="20"/>
                <w:szCs w:val="20"/>
              </w:rPr>
              <w:t>d</w:t>
            </w:r>
          </w:p>
          <w:p w14:paraId="3CAFAF7B" w14:textId="77777777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Absent:</w:t>
            </w:r>
            <w:r w:rsidR="00B8622A">
              <w:rPr>
                <w:rFonts w:ascii="Calibri" w:hAnsi="Calibri" w:cs="Calibri"/>
                <w:sz w:val="20"/>
                <w:szCs w:val="20"/>
              </w:rPr>
              <w:t xml:space="preserve"> x</w:t>
            </w:r>
          </w:p>
          <w:p w14:paraId="5C7EF0A1" w14:textId="77777777" w:rsidR="000513D9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Late:</w:t>
            </w:r>
            <w:r w:rsidR="00B8622A">
              <w:rPr>
                <w:rFonts w:ascii="Calibri" w:hAnsi="Calibri" w:cs="Calibri"/>
                <w:sz w:val="20"/>
                <w:szCs w:val="20"/>
              </w:rPr>
              <w:t xml:space="preserve"> x</w:t>
            </w:r>
          </w:p>
          <w:p w14:paraId="3AEBD814" w14:textId="72BA7E0A" w:rsidR="00D87E7B" w:rsidRPr="00E576C6" w:rsidRDefault="006A4C37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 w:hint="eastAsia"/>
                <w:i/>
                <w:iCs/>
                <w:sz w:val="20"/>
                <w:szCs w:val="20"/>
              </w:rPr>
            </w:pPr>
            <w:r w:rsidRPr="00E576C6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This meeting was </w:t>
            </w:r>
            <w:r w:rsidR="00262382" w:rsidRPr="00E576C6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newly </w:t>
            </w:r>
            <w:r w:rsidRPr="00E576C6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arranged </w:t>
            </w:r>
          </w:p>
        </w:tc>
      </w:tr>
      <w:tr w:rsidR="000A2A7D" w:rsidRPr="003F0B87" w14:paraId="6004CBE3" w14:textId="77777777" w:rsidTr="00DF212B">
        <w:trPr>
          <w:trHeight w:val="216"/>
          <w:jc w:val="center"/>
        </w:trPr>
        <w:tc>
          <w:tcPr>
            <w:tcW w:w="9639" w:type="dxa"/>
            <w:gridSpan w:val="4"/>
            <w:tcBorders>
              <w:top w:val="dotted" w:sz="4" w:space="0" w:color="auto"/>
              <w:bottom w:val="single" w:sz="12" w:space="0" w:color="auto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5068D01D" w14:textId="77777777" w:rsidR="000A2A7D" w:rsidRPr="003F0B87" w:rsidRDefault="000A2A7D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B35E2" w:rsidRPr="003F0B87" w14:paraId="461BD13A" w14:textId="77777777" w:rsidTr="00A4492E">
        <w:trPr>
          <w:trHeight w:val="653"/>
          <w:jc w:val="center"/>
        </w:trPr>
        <w:tc>
          <w:tcPr>
            <w:tcW w:w="1119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330EBE20" w14:textId="77777777" w:rsidR="008B35E2" w:rsidRPr="003F0B87" w:rsidRDefault="008B35E2" w:rsidP="00720A9E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Topic</w:t>
            </w:r>
          </w:p>
        </w:tc>
        <w:tc>
          <w:tcPr>
            <w:tcW w:w="8520" w:type="dxa"/>
            <w:gridSpan w:val="3"/>
            <w:tcBorders>
              <w:top w:val="single" w:sz="12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7A0925D" w14:textId="77777777" w:rsidR="008B35E2" w:rsidRPr="003F0B87" w:rsidRDefault="008B35E2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Requirement Specification</w:t>
            </w:r>
          </w:p>
        </w:tc>
      </w:tr>
    </w:tbl>
    <w:tbl>
      <w:tblPr>
        <w:tblStyle w:val="a3"/>
        <w:tblpPr w:leftFromText="142" w:rightFromText="142" w:vertAnchor="text" w:horzAnchor="margin" w:tblpY="122"/>
        <w:tblW w:w="9639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249"/>
        <w:gridCol w:w="3390"/>
      </w:tblGrid>
      <w:tr w:rsidR="00864BF6" w:rsidRPr="003F0B87" w14:paraId="287D9900" w14:textId="77777777" w:rsidTr="00864BF6">
        <w:trPr>
          <w:trHeight w:val="431"/>
        </w:trPr>
        <w:tc>
          <w:tcPr>
            <w:tcW w:w="9639" w:type="dxa"/>
            <w:gridSpan w:val="2"/>
            <w:shd w:val="clear" w:color="auto" w:fill="1F497D" w:themeFill="text2"/>
            <w:vAlign w:val="center"/>
          </w:tcPr>
          <w:p w14:paraId="343676F0" w14:textId="77777777" w:rsidR="00864BF6" w:rsidRPr="003F0B87" w:rsidRDefault="00864BF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Meeting Summary</w:t>
            </w:r>
          </w:p>
        </w:tc>
      </w:tr>
      <w:tr w:rsidR="00864BF6" w:rsidRPr="003F0B87" w14:paraId="1E800333" w14:textId="77777777" w:rsidTr="00864BF6">
        <w:trPr>
          <w:trHeight w:val="431"/>
        </w:trPr>
        <w:tc>
          <w:tcPr>
            <w:tcW w:w="6249" w:type="dxa"/>
            <w:shd w:val="clear" w:color="auto" w:fill="F2F2F2" w:themeFill="background1" w:themeFillShade="F2"/>
            <w:vAlign w:val="center"/>
          </w:tcPr>
          <w:p w14:paraId="7563573C" w14:textId="77777777" w:rsidR="00864BF6" w:rsidRPr="003F0B87" w:rsidRDefault="00CE332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C</w:t>
            </w:r>
            <w:r w:rsidR="00864BF6" w:rsidRPr="003F0B87">
              <w:rPr>
                <w:rFonts w:ascii="Calibri" w:hAnsi="Calibri" w:cs="Calibri"/>
                <w:sz w:val="20"/>
                <w:szCs w:val="20"/>
              </w:rPr>
              <w:t>ontent</w:t>
            </w:r>
          </w:p>
        </w:tc>
        <w:tc>
          <w:tcPr>
            <w:tcW w:w="3390" w:type="dxa"/>
            <w:shd w:val="clear" w:color="auto" w:fill="F2F2F2" w:themeFill="background1" w:themeFillShade="F2"/>
            <w:vAlign w:val="center"/>
          </w:tcPr>
          <w:p w14:paraId="7F168883" w14:textId="77777777" w:rsidR="00864BF6" w:rsidRPr="003F0B87" w:rsidRDefault="00864BF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Issue/remarks</w:t>
            </w:r>
          </w:p>
        </w:tc>
      </w:tr>
      <w:tr w:rsidR="00864BF6" w:rsidRPr="003F0B87" w14:paraId="7789F18A" w14:textId="77777777" w:rsidTr="00864BF6">
        <w:trPr>
          <w:trHeight w:val="1220"/>
        </w:trPr>
        <w:tc>
          <w:tcPr>
            <w:tcW w:w="624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E42125C" w14:textId="3393DFF3" w:rsidR="00146505" w:rsidRDefault="00864BF6" w:rsidP="002B23E1">
            <w:pPr>
              <w:rPr>
                <w:rFonts w:ascii="Calibri" w:eastAsia="나눔고딕" w:hAnsi="Calibri" w:cs="Calibri"/>
                <w:b/>
                <w:bCs/>
                <w:spacing w:val="-4"/>
              </w:rPr>
            </w:pPr>
            <w:r w:rsidRPr="003F0B87">
              <w:rPr>
                <w:rFonts w:ascii="Calibri" w:eastAsia="나눔고딕" w:hAnsi="Calibri" w:cs="Calibri"/>
                <w:b/>
                <w:bCs/>
                <w:spacing w:val="-4"/>
              </w:rPr>
              <w:t xml:space="preserve">1. </w:t>
            </w:r>
            <w:r w:rsidR="00264332">
              <w:rPr>
                <w:rFonts w:ascii="Calibri" w:eastAsia="나눔고딕" w:hAnsi="Calibri" w:cs="Calibri"/>
                <w:b/>
                <w:bCs/>
                <w:spacing w:val="-4"/>
              </w:rPr>
              <w:t>Things to consider</w:t>
            </w:r>
          </w:p>
          <w:p w14:paraId="6862FA8B" w14:textId="5F1FCB48" w:rsidR="00E67F31" w:rsidRDefault="00E67F31" w:rsidP="00D1389C">
            <w:pPr>
              <w:ind w:leftChars="100" w:left="200"/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DA21F0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C061D0">
              <w:rPr>
                <w:rFonts w:ascii="Calibri" w:eastAsia="나눔고딕" w:hAnsi="Calibri" w:cs="Calibri"/>
                <w:spacing w:val="-4"/>
              </w:rPr>
              <w:t>M</w:t>
            </w:r>
            <w:r>
              <w:rPr>
                <w:rFonts w:ascii="Calibri" w:eastAsia="나눔고딕" w:hAnsi="Calibri" w:cs="Calibri"/>
                <w:spacing w:val="-4"/>
              </w:rPr>
              <w:t>ultiple</w:t>
            </w:r>
            <w:r w:rsidR="00D61738">
              <w:rPr>
                <w:rFonts w:ascii="Calibri" w:eastAsia="나눔고딕" w:hAnsi="Calibri" w:cs="Calibri"/>
                <w:spacing w:val="-4"/>
              </w:rPr>
              <w:t xml:space="preserve"> potential</w:t>
            </w:r>
            <w:r>
              <w:rPr>
                <w:rFonts w:ascii="Calibri" w:eastAsia="나눔고딕" w:hAnsi="Calibri" w:cs="Calibri"/>
                <w:spacing w:val="-4"/>
              </w:rPr>
              <w:t xml:space="preserve"> user </w:t>
            </w:r>
            <w:r w:rsidR="00320AB7">
              <w:rPr>
                <w:rFonts w:ascii="Calibri" w:eastAsia="나눔고딕" w:hAnsi="Calibri" w:cs="Calibri" w:hint="eastAsia"/>
                <w:spacing w:val="-4"/>
              </w:rPr>
              <w:t>(</w:t>
            </w:r>
            <w:r w:rsidR="00906BBF">
              <w:rPr>
                <w:rFonts w:ascii="Calibri" w:eastAsia="나눔고딕" w:hAnsi="Calibri" w:cs="Calibri"/>
                <w:spacing w:val="-4"/>
              </w:rPr>
              <w:t>Ex&gt;</w:t>
            </w:r>
            <w:r w:rsidR="0037479C">
              <w:rPr>
                <w:rFonts w:ascii="Calibri" w:eastAsia="나눔고딕" w:hAnsi="Calibri" w:cs="Calibri" w:hint="eastAsia"/>
                <w:spacing w:val="-4"/>
              </w:rPr>
              <w:t>m</w:t>
            </w:r>
            <w:r w:rsidR="0037479C">
              <w:rPr>
                <w:rFonts w:ascii="Calibri" w:eastAsia="나눔고딕" w:hAnsi="Calibri" w:cs="Calibri"/>
                <w:spacing w:val="-4"/>
              </w:rPr>
              <w:t>anager</w:t>
            </w:r>
            <w:r w:rsidR="00320AB7">
              <w:rPr>
                <w:rFonts w:ascii="Calibri" w:eastAsia="나눔고딕" w:hAnsi="Calibri" w:cs="Calibri"/>
                <w:spacing w:val="-4"/>
              </w:rPr>
              <w:t>,</w:t>
            </w:r>
            <w:r>
              <w:rPr>
                <w:rFonts w:ascii="Calibri" w:eastAsia="나눔고딕" w:hAnsi="Calibri" w:cs="Calibri" w:hint="eastAsia"/>
                <w:spacing w:val="-4"/>
              </w:rPr>
              <w:t>p</w:t>
            </w:r>
            <w:r>
              <w:rPr>
                <w:rFonts w:ascii="Calibri" w:eastAsia="나눔고딕" w:hAnsi="Calibri" w:cs="Calibri"/>
                <w:spacing w:val="-4"/>
              </w:rPr>
              <w:t>lanner</w:t>
            </w:r>
            <w:r w:rsidR="00320AB7">
              <w:rPr>
                <w:rFonts w:ascii="Calibri" w:eastAsia="나눔고딕" w:hAnsi="Calibri" w:cs="Calibri"/>
                <w:spacing w:val="-4"/>
              </w:rPr>
              <w:t>)</w:t>
            </w:r>
            <w:r w:rsidR="00EF4807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1F0AB0">
              <w:rPr>
                <w:rFonts w:ascii="Calibri" w:eastAsia="나눔고딕" w:hAnsi="Calibri" w:cs="Calibri"/>
                <w:spacing w:val="-4"/>
              </w:rPr>
              <w:t xml:space="preserve">need </w:t>
            </w:r>
            <w:r w:rsidR="00EF4807">
              <w:rPr>
                <w:rFonts w:ascii="Calibri" w:eastAsia="나눔고딕" w:hAnsi="Calibri" w:cs="Calibri"/>
                <w:spacing w:val="-4"/>
              </w:rPr>
              <w:t>different interface</w:t>
            </w:r>
            <w:r w:rsidR="00D4160A">
              <w:rPr>
                <w:rFonts w:ascii="Calibri" w:eastAsia="나눔고딕" w:hAnsi="Calibri" w:cs="Calibri"/>
                <w:spacing w:val="-4"/>
              </w:rPr>
              <w:t>s</w:t>
            </w:r>
          </w:p>
          <w:p w14:paraId="217F6537" w14:textId="4366EB54" w:rsidR="00D4160A" w:rsidRDefault="00D4160A" w:rsidP="00D1389C">
            <w:pPr>
              <w:ind w:leftChars="100" w:left="200"/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(</w:t>
            </w:r>
            <w:r>
              <w:rPr>
                <w:rFonts w:ascii="Calibri" w:eastAsia="나눔고딕" w:hAnsi="Calibri" w:cs="Calibri"/>
                <w:spacing w:val="-4"/>
              </w:rPr>
              <w:t>Ex&gt;moodle)</w:t>
            </w:r>
          </w:p>
          <w:p w14:paraId="4483CE01" w14:textId="09CB5E14" w:rsidR="009438B9" w:rsidRDefault="00E67F31" w:rsidP="00D1389C">
            <w:pPr>
              <w:ind w:leftChars="100" w:left="200"/>
              <w:jc w:val="left"/>
              <w:rPr>
                <w:rFonts w:ascii="Calibri" w:eastAsia="나눔고딕" w:hAnsi="Calibri" w:cs="Calibri" w:hint="eastAsia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CB5C16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0B15EA">
              <w:rPr>
                <w:rFonts w:ascii="Calibri" w:eastAsia="나눔고딕" w:hAnsi="Calibri" w:cs="Calibri"/>
                <w:spacing w:val="-4"/>
              </w:rPr>
              <w:t>D</w:t>
            </w:r>
            <w:r w:rsidR="00CB5C16">
              <w:rPr>
                <w:rFonts w:ascii="Calibri" w:eastAsia="나눔고딕" w:hAnsi="Calibri" w:cs="Calibri"/>
                <w:spacing w:val="-4"/>
              </w:rPr>
              <w:t>ifferent company</w:t>
            </w:r>
            <w:r w:rsidR="0009158A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4F464E">
              <w:rPr>
                <w:rFonts w:ascii="Calibri" w:eastAsia="나눔고딕" w:hAnsi="Calibri" w:cs="Calibri"/>
                <w:spacing w:val="-4"/>
              </w:rPr>
              <w:t>has</w:t>
            </w:r>
            <w:r w:rsidR="00CB5C16">
              <w:rPr>
                <w:rFonts w:ascii="Calibri" w:eastAsia="나눔고딕" w:hAnsi="Calibri" w:cs="Calibri"/>
                <w:spacing w:val="-4"/>
              </w:rPr>
              <w:t xml:space="preserve"> different</w:t>
            </w:r>
            <w:r w:rsidR="00CB5C16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8E656C">
              <w:rPr>
                <w:rFonts w:ascii="Calibri" w:eastAsia="나눔고딕" w:hAnsi="Calibri" w:cs="Calibri"/>
                <w:spacing w:val="-4"/>
              </w:rPr>
              <w:t>possible objective</w:t>
            </w:r>
            <w:r w:rsidR="003A3EB2">
              <w:rPr>
                <w:rFonts w:ascii="Calibri" w:eastAsia="나눔고딕" w:hAnsi="Calibri" w:cs="Calibri"/>
                <w:spacing w:val="-4"/>
              </w:rPr>
              <w:t>,</w:t>
            </w:r>
            <w:r w:rsidR="008E656C">
              <w:rPr>
                <w:rFonts w:ascii="Calibri" w:eastAsia="나눔고딕" w:hAnsi="Calibri" w:cs="Calibri"/>
                <w:spacing w:val="-4"/>
              </w:rPr>
              <w:t xml:space="preserve"> constraints</w:t>
            </w:r>
            <w:r w:rsidR="003A63BB">
              <w:rPr>
                <w:rFonts w:ascii="Calibri" w:eastAsia="나눔고딕" w:hAnsi="Calibri" w:cs="Calibri"/>
                <w:spacing w:val="-4"/>
              </w:rPr>
              <w:t xml:space="preserve">, </w:t>
            </w:r>
            <w:r w:rsidR="006D4E69">
              <w:rPr>
                <w:rFonts w:ascii="Calibri" w:eastAsia="나눔고딕" w:hAnsi="Calibri" w:cs="Calibri"/>
                <w:spacing w:val="-4"/>
              </w:rPr>
              <w:t xml:space="preserve">and </w:t>
            </w:r>
            <w:r w:rsidR="00452EE0">
              <w:rPr>
                <w:rFonts w:ascii="Calibri" w:eastAsia="나눔고딕" w:hAnsi="Calibri" w:cs="Calibri"/>
                <w:spacing w:val="-4"/>
              </w:rPr>
              <w:t>variables</w:t>
            </w:r>
            <w:r w:rsidR="00A76A13">
              <w:rPr>
                <w:rFonts w:ascii="Calibri" w:eastAsia="나눔고딕" w:hAnsi="Calibri" w:cs="Calibri"/>
                <w:spacing w:val="-4"/>
              </w:rPr>
              <w:t xml:space="preserve">: </w:t>
            </w:r>
            <w:r w:rsidR="00EB2651">
              <w:rPr>
                <w:rFonts w:ascii="Calibri" w:eastAsia="나눔고딕" w:hAnsi="Calibri" w:cs="Calibri"/>
                <w:spacing w:val="-4"/>
              </w:rPr>
              <w:t>they need to define the</w:t>
            </w:r>
            <w:r w:rsidR="007F38E1">
              <w:rPr>
                <w:rFonts w:ascii="Calibri" w:eastAsia="나눔고딕" w:hAnsi="Calibri" w:cs="Calibri"/>
                <w:spacing w:val="-4"/>
              </w:rPr>
              <w:t xml:space="preserve">ir </w:t>
            </w:r>
            <w:r w:rsidR="00EF7BC0">
              <w:rPr>
                <w:rFonts w:ascii="Calibri" w:eastAsia="나눔고딕" w:hAnsi="Calibri" w:cs="Calibri"/>
                <w:spacing w:val="-4"/>
              </w:rPr>
              <w:t xml:space="preserve">own version </w:t>
            </w:r>
            <w:r w:rsidR="005A0589">
              <w:rPr>
                <w:rFonts w:ascii="Calibri" w:eastAsia="나눔고딕" w:hAnsi="Calibri" w:cs="Calibri"/>
                <w:spacing w:val="-4"/>
              </w:rPr>
              <w:t xml:space="preserve">of </w:t>
            </w:r>
            <w:r w:rsidR="001A25D4">
              <w:rPr>
                <w:rFonts w:ascii="Calibri" w:eastAsia="나눔고딕" w:hAnsi="Calibri" w:cs="Calibri"/>
                <w:spacing w:val="-4"/>
              </w:rPr>
              <w:t>the</w:t>
            </w:r>
            <w:r w:rsidR="00D1389C">
              <w:rPr>
                <w:rFonts w:ascii="Calibri" w:eastAsia="나눔고딕" w:hAnsi="Calibri" w:cs="Calibri"/>
                <w:spacing w:val="-4"/>
              </w:rPr>
              <w:t xml:space="preserve"> joshop</w:t>
            </w:r>
            <w:r w:rsidR="001A25D4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EB2651">
              <w:rPr>
                <w:rFonts w:ascii="Calibri" w:eastAsia="나눔고딕" w:hAnsi="Calibri" w:cs="Calibri"/>
                <w:spacing w:val="-4"/>
              </w:rPr>
              <w:t>problem</w:t>
            </w:r>
            <w:r w:rsidR="00F55C9C">
              <w:rPr>
                <w:rFonts w:ascii="Calibri" w:eastAsia="나눔고딕" w:hAnsi="Calibri" w:cs="Calibri"/>
                <w:spacing w:val="-4"/>
              </w:rPr>
              <w:t xml:space="preserve"> </w:t>
            </w:r>
          </w:p>
          <w:p w14:paraId="25D50F09" w14:textId="0548C9B7" w:rsidR="00E54C3A" w:rsidRDefault="00FC635A" w:rsidP="00D1389C">
            <w:pPr>
              <w:ind w:leftChars="100" w:left="200"/>
              <w:jc w:val="left"/>
              <w:rPr>
                <w:rFonts w:ascii="Calibri" w:eastAsia="나눔고딕" w:hAnsi="Calibri" w:cs="Calibri" w:hint="eastAsia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DA21F0">
              <w:rPr>
                <w:rFonts w:ascii="Calibri" w:eastAsia="나눔고딕" w:hAnsi="Calibri" w:cs="Calibri"/>
                <w:spacing w:val="-4"/>
              </w:rPr>
              <w:t xml:space="preserve"> </w:t>
            </w:r>
            <w:r>
              <w:rPr>
                <w:rFonts w:ascii="Calibri" w:eastAsia="나눔고딕" w:hAnsi="Calibri" w:cs="Calibri"/>
                <w:spacing w:val="-4"/>
              </w:rPr>
              <w:t>Make requirement comprehensive, but team can choose most fundamental function for implementation</w:t>
            </w:r>
          </w:p>
          <w:p w14:paraId="58AFDC9C" w14:textId="7332FF5D" w:rsidR="00E72145" w:rsidRPr="003F0B87" w:rsidRDefault="007912AB" w:rsidP="00E72145">
            <w:pPr>
              <w:ind w:leftChars="100" w:left="200"/>
              <w:jc w:val="left"/>
              <w:rPr>
                <w:rFonts w:ascii="Calibri" w:eastAsia="나눔고딕" w:hAnsi="Calibri" w:cs="Calibri" w:hint="eastAsia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DA21F0">
              <w:rPr>
                <w:rFonts w:ascii="Calibri" w:eastAsia="나눔고딕" w:hAnsi="Calibri" w:cs="Calibri"/>
                <w:spacing w:val="-4"/>
              </w:rPr>
              <w:t xml:space="preserve"> </w:t>
            </w:r>
            <w:r>
              <w:rPr>
                <w:rFonts w:ascii="Calibri" w:eastAsia="나눔고딕" w:hAnsi="Calibri" w:cs="Calibri"/>
                <w:spacing w:val="-4"/>
              </w:rPr>
              <w:t>Needs lots of programming</w:t>
            </w:r>
          </w:p>
        </w:tc>
        <w:tc>
          <w:tcPr>
            <w:tcW w:w="3390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91E5A53" w14:textId="178C161D" w:rsidR="00864BF6" w:rsidRDefault="009C5F03" w:rsidP="00D1389C">
            <w:pPr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/>
                <w:spacing w:val="-4"/>
              </w:rPr>
              <w:t>-</w:t>
            </w:r>
            <w:r w:rsidR="00C775E8">
              <w:rPr>
                <w:rFonts w:ascii="Calibri" w:eastAsia="나눔고딕" w:hAnsi="Calibri" w:cs="Calibri"/>
                <w:spacing w:val="-4"/>
              </w:rPr>
              <w:t>R</w:t>
            </w:r>
            <w:r w:rsidR="00E87665" w:rsidRPr="00E87665">
              <w:rPr>
                <w:rFonts w:ascii="Calibri" w:eastAsia="나눔고딕" w:hAnsi="Calibri" w:cs="Calibri"/>
                <w:spacing w:val="-4"/>
              </w:rPr>
              <w:t xml:space="preserve">equirements </w:t>
            </w:r>
            <w:r w:rsidR="00507625">
              <w:rPr>
                <w:rFonts w:ascii="Calibri" w:eastAsia="나눔고딕" w:hAnsi="Calibri" w:cs="Calibri"/>
                <w:spacing w:val="-4"/>
              </w:rPr>
              <w:t>the team</w:t>
            </w:r>
            <w:r w:rsidR="00E87665" w:rsidRPr="00E87665">
              <w:rPr>
                <w:rFonts w:ascii="Calibri" w:eastAsia="나눔고딕" w:hAnsi="Calibri" w:cs="Calibri"/>
                <w:spacing w:val="-4"/>
              </w:rPr>
              <w:t xml:space="preserve"> have written is too simpl</w:t>
            </w:r>
            <w:r w:rsidR="00E034F9">
              <w:rPr>
                <w:rFonts w:ascii="Calibri" w:eastAsia="나눔고딕" w:hAnsi="Calibri" w:cs="Calibri"/>
                <w:spacing w:val="-4"/>
              </w:rPr>
              <w:t>e.</w:t>
            </w:r>
            <w:r w:rsidR="00D104E7">
              <w:rPr>
                <w:rFonts w:ascii="Calibri" w:eastAsia="나눔고딕" w:hAnsi="Calibri" w:cs="Calibri"/>
                <w:spacing w:val="-4"/>
              </w:rPr>
              <w:t xml:space="preserve"> Need</w:t>
            </w:r>
            <w:r w:rsidR="00906BBF">
              <w:rPr>
                <w:rFonts w:ascii="Calibri" w:eastAsia="나눔고딕" w:hAnsi="Calibri" w:cs="Calibri"/>
                <w:spacing w:val="-4"/>
              </w:rPr>
              <w:t xml:space="preserve"> to </w:t>
            </w:r>
            <w:r w:rsidR="00411353">
              <w:rPr>
                <w:rFonts w:ascii="Calibri" w:eastAsia="나눔고딕" w:hAnsi="Calibri" w:cs="Calibri"/>
                <w:spacing w:val="-4"/>
              </w:rPr>
              <w:t>complement</w:t>
            </w:r>
            <w:r w:rsidR="00FC7675">
              <w:rPr>
                <w:rFonts w:ascii="Calibri" w:eastAsia="나눔고딕" w:hAnsi="Calibri" w:cs="Calibri"/>
                <w:spacing w:val="-4"/>
              </w:rPr>
              <w:t xml:space="preserve"> (gives impression that </w:t>
            </w:r>
            <w:r w:rsidR="00A95FCA">
              <w:rPr>
                <w:rFonts w:ascii="Calibri" w:eastAsia="나눔고딕" w:hAnsi="Calibri" w:cs="Calibri"/>
                <w:spacing w:val="-4"/>
              </w:rPr>
              <w:t xml:space="preserve">problem understanding </w:t>
            </w:r>
            <w:r w:rsidR="00FC7675">
              <w:rPr>
                <w:rFonts w:ascii="Calibri" w:eastAsia="나눔고딕" w:hAnsi="Calibri" w:cs="Calibri"/>
                <w:spacing w:val="-4"/>
              </w:rPr>
              <w:t>is not deep enough)</w:t>
            </w:r>
            <w:r w:rsidR="00D47A62">
              <w:rPr>
                <w:rFonts w:ascii="Calibri" w:eastAsia="나눔고딕" w:hAnsi="Calibri" w:cs="Calibri"/>
                <w:spacing w:val="-4"/>
              </w:rPr>
              <w:t xml:space="preserve"> </w:t>
            </w:r>
          </w:p>
          <w:p w14:paraId="47960E4A" w14:textId="77777777" w:rsidR="00D47A62" w:rsidRDefault="00D47A62" w:rsidP="00D1389C">
            <w:pPr>
              <w:jc w:val="left"/>
              <w:rPr>
                <w:rFonts w:ascii="Calibri" w:eastAsia="나눔고딕" w:hAnsi="Calibri" w:cs="Calibri"/>
                <w:spacing w:val="-4"/>
              </w:rPr>
            </w:pPr>
          </w:p>
          <w:p w14:paraId="6DAF4228" w14:textId="610B19A9" w:rsidR="00155F69" w:rsidRPr="0048464B" w:rsidRDefault="00155F69" w:rsidP="00D1389C">
            <w:pPr>
              <w:jc w:val="left"/>
              <w:rPr>
                <w:rFonts w:ascii="Calibri" w:eastAsia="나눔고딕" w:hAnsi="Calibri" w:cs="Calibri" w:hint="eastAsia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C775E8">
              <w:rPr>
                <w:rFonts w:ascii="Calibri" w:eastAsia="나눔고딕" w:hAnsi="Calibri" w:cs="Calibri"/>
                <w:spacing w:val="-4"/>
              </w:rPr>
              <w:t>D</w:t>
            </w:r>
            <w:r>
              <w:rPr>
                <w:rFonts w:ascii="Calibri" w:eastAsia="나눔고딕" w:hAnsi="Calibri" w:cs="Calibri"/>
                <w:spacing w:val="-4"/>
              </w:rPr>
              <w:t xml:space="preserve">on’t have much time on </w:t>
            </w:r>
            <w:r w:rsidR="004C105A">
              <w:rPr>
                <w:rFonts w:ascii="Calibri" w:eastAsia="나눔고딕" w:hAnsi="Calibri" w:cs="Calibri"/>
                <w:spacing w:val="-4"/>
              </w:rPr>
              <w:t>UI</w:t>
            </w:r>
          </w:p>
        </w:tc>
      </w:tr>
      <w:tr w:rsidR="00864BF6" w:rsidRPr="003F0B87" w14:paraId="500A643F" w14:textId="77777777" w:rsidTr="00864BF6">
        <w:trPr>
          <w:trHeight w:val="1219"/>
        </w:trPr>
        <w:tc>
          <w:tcPr>
            <w:tcW w:w="624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2042277" w14:textId="06C54624" w:rsidR="00864BF6" w:rsidRPr="003F0B87" w:rsidRDefault="00864BF6" w:rsidP="00864BF6">
            <w:pPr>
              <w:rPr>
                <w:rFonts w:ascii="Calibri" w:eastAsia="나눔고딕" w:hAnsi="Calibri" w:cs="Calibri"/>
                <w:b/>
                <w:bCs/>
                <w:spacing w:val="-4"/>
              </w:rPr>
            </w:pPr>
            <w:r w:rsidRPr="003F0B87">
              <w:rPr>
                <w:rFonts w:ascii="Calibri" w:eastAsia="나눔고딕" w:hAnsi="Calibri" w:cs="Calibri"/>
                <w:b/>
                <w:bCs/>
                <w:spacing w:val="-4"/>
              </w:rPr>
              <w:t xml:space="preserve">2. </w:t>
            </w:r>
            <w:r w:rsidR="00FE5F03">
              <w:rPr>
                <w:rFonts w:ascii="Calibri" w:eastAsia="나눔고딕" w:hAnsi="Calibri" w:cs="Calibri" w:hint="eastAsia"/>
                <w:b/>
                <w:bCs/>
                <w:spacing w:val="-4"/>
              </w:rPr>
              <w:t>T</w:t>
            </w:r>
            <w:r w:rsidR="00FE5F03">
              <w:rPr>
                <w:rFonts w:ascii="Calibri" w:eastAsia="나눔고딕" w:hAnsi="Calibri" w:cs="Calibri"/>
                <w:b/>
                <w:bCs/>
                <w:spacing w:val="-4"/>
              </w:rPr>
              <w:t>ask</w:t>
            </w:r>
          </w:p>
          <w:p w14:paraId="4EA33518" w14:textId="228E69E0" w:rsidR="00FE5F03" w:rsidRDefault="00B14427" w:rsidP="008C513D">
            <w:pPr>
              <w:ind w:leftChars="100" w:left="200"/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/>
                <w:bCs/>
                <w:spacing w:val="-4"/>
              </w:rPr>
              <w:t xml:space="preserve">- </w:t>
            </w:r>
            <w:r w:rsidR="002A459A">
              <w:rPr>
                <w:rFonts w:ascii="Calibri" w:eastAsia="나눔고딕" w:hAnsi="Calibri" w:cs="Calibri"/>
                <w:bCs/>
                <w:spacing w:val="-4"/>
              </w:rPr>
              <w:t>R</w:t>
            </w:r>
            <w:r w:rsidR="00FE5F03">
              <w:rPr>
                <w:rFonts w:ascii="Calibri" w:eastAsia="나눔고딕" w:hAnsi="Calibri" w:cs="Calibri"/>
                <w:spacing w:val="-4"/>
              </w:rPr>
              <w:t xml:space="preserve">ead job shop scheduling problem, </w:t>
            </w:r>
            <w:r w:rsidR="00835532">
              <w:rPr>
                <w:rFonts w:ascii="Calibri" w:eastAsia="나눔고딕" w:hAnsi="Calibri" w:cs="Calibri"/>
                <w:spacing w:val="-4"/>
              </w:rPr>
              <w:t xml:space="preserve">know </w:t>
            </w:r>
            <w:r w:rsidR="00FE5F03">
              <w:rPr>
                <w:rFonts w:ascii="Calibri" w:eastAsia="나눔고딕" w:hAnsi="Calibri" w:cs="Calibri"/>
                <w:spacing w:val="-4"/>
              </w:rPr>
              <w:t xml:space="preserve">how </w:t>
            </w:r>
            <w:r w:rsidR="00A37B24">
              <w:rPr>
                <w:rFonts w:ascii="Calibri" w:eastAsia="나눔고딕" w:hAnsi="Calibri" w:cs="Calibri"/>
                <w:spacing w:val="-4"/>
              </w:rPr>
              <w:t>to</w:t>
            </w:r>
            <w:r w:rsidR="00FE5F03">
              <w:rPr>
                <w:rFonts w:ascii="Calibri" w:eastAsia="나눔고딕" w:hAnsi="Calibri" w:cs="Calibri"/>
                <w:spacing w:val="-4"/>
              </w:rPr>
              <w:t xml:space="preserve"> collect data into </w:t>
            </w:r>
            <w:r w:rsidR="00FE28FA">
              <w:rPr>
                <w:rFonts w:ascii="Calibri" w:eastAsia="나눔고딕" w:hAnsi="Calibri" w:cs="Calibri"/>
                <w:spacing w:val="-4"/>
              </w:rPr>
              <w:t>the</w:t>
            </w:r>
            <w:r w:rsidR="00FE5F03">
              <w:rPr>
                <w:rFonts w:ascii="Calibri" w:eastAsia="나눔고딕" w:hAnsi="Calibri" w:cs="Calibri"/>
                <w:spacing w:val="-4"/>
              </w:rPr>
              <w:t xml:space="preserve"> system</w:t>
            </w:r>
          </w:p>
          <w:p w14:paraId="6638C610" w14:textId="21A33696" w:rsidR="00FE5F03" w:rsidRDefault="000E721D" w:rsidP="008C513D">
            <w:pPr>
              <w:ind w:leftChars="100" w:left="200"/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/>
                <w:spacing w:val="-4"/>
              </w:rPr>
              <w:t>-</w:t>
            </w:r>
            <w:r w:rsidR="00B14427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363757">
              <w:rPr>
                <w:rFonts w:ascii="Calibri" w:eastAsia="나눔고딕" w:hAnsi="Calibri" w:cs="Calibri"/>
                <w:spacing w:val="-4"/>
              </w:rPr>
              <w:t>L</w:t>
            </w:r>
            <w:r w:rsidR="00FE5F03">
              <w:rPr>
                <w:rFonts w:ascii="Calibri" w:eastAsia="나눔고딕" w:hAnsi="Calibri" w:cs="Calibri"/>
                <w:spacing w:val="-4"/>
              </w:rPr>
              <w:t xml:space="preserve">ook for existing software </w:t>
            </w:r>
          </w:p>
          <w:p w14:paraId="6FB32D74" w14:textId="71780840" w:rsidR="001824B7" w:rsidRDefault="00F55C9C" w:rsidP="008C513D">
            <w:pPr>
              <w:ind w:leftChars="100" w:left="200"/>
              <w:jc w:val="left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B14427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C46369">
              <w:rPr>
                <w:rFonts w:ascii="Calibri" w:eastAsia="나눔고딕" w:hAnsi="Calibri" w:cs="Calibri"/>
                <w:spacing w:val="-4"/>
              </w:rPr>
              <w:t>S</w:t>
            </w:r>
            <w:r w:rsidR="00BD452E">
              <w:rPr>
                <w:rFonts w:ascii="Calibri" w:eastAsia="나눔고딕" w:hAnsi="Calibri" w:cs="Calibri"/>
                <w:spacing w:val="-4"/>
              </w:rPr>
              <w:t xml:space="preserve">pecify </w:t>
            </w:r>
            <w:r w:rsidR="00452265">
              <w:rPr>
                <w:rFonts w:ascii="Calibri" w:eastAsia="나눔고딕" w:hAnsi="Calibri" w:cs="Calibri"/>
                <w:spacing w:val="-4"/>
              </w:rPr>
              <w:t>problem on the scrip</w:t>
            </w:r>
            <w:r w:rsidR="00A32382">
              <w:rPr>
                <w:rFonts w:ascii="Calibri" w:eastAsia="나눔고딕" w:hAnsi="Calibri" w:cs="Calibri"/>
                <w:spacing w:val="-4"/>
              </w:rPr>
              <w:t>t</w:t>
            </w:r>
            <w:r w:rsidR="002F6A8A">
              <w:rPr>
                <w:rFonts w:ascii="Calibri" w:eastAsia="나눔고딕" w:hAnsi="Calibri" w:cs="Calibri"/>
                <w:spacing w:val="-4"/>
              </w:rPr>
              <w:t>: design Matlab type of software</w:t>
            </w:r>
            <w:r w:rsidR="00312E00">
              <w:rPr>
                <w:rFonts w:ascii="Calibri" w:eastAsia="나눔고딕" w:hAnsi="Calibri" w:cs="Calibri"/>
                <w:spacing w:val="-4"/>
              </w:rPr>
              <w:t xml:space="preserve">. </w:t>
            </w:r>
            <w:r w:rsidR="006C58DE">
              <w:rPr>
                <w:rFonts w:ascii="Calibri" w:eastAsia="나눔고딕" w:hAnsi="Calibri" w:cs="Calibri"/>
                <w:spacing w:val="-4"/>
              </w:rPr>
              <w:t>P</w:t>
            </w:r>
            <w:r w:rsidR="004738A5">
              <w:rPr>
                <w:rFonts w:ascii="Calibri" w:eastAsia="나눔고딕" w:hAnsi="Calibri" w:cs="Calibri"/>
                <w:spacing w:val="-4"/>
              </w:rPr>
              <w:t xml:space="preserve">rovide interface that allow user to write script, program should </w:t>
            </w:r>
            <w:r w:rsidR="00270A0E">
              <w:rPr>
                <w:rFonts w:ascii="Calibri" w:eastAsia="나눔고딕" w:hAnsi="Calibri" w:cs="Calibri"/>
                <w:spacing w:val="-4"/>
              </w:rPr>
              <w:t xml:space="preserve">check error, </w:t>
            </w:r>
            <w:r w:rsidR="009538DA">
              <w:rPr>
                <w:rFonts w:ascii="Calibri" w:eastAsia="나눔고딕" w:hAnsi="Calibri" w:cs="Calibri"/>
                <w:spacing w:val="-4"/>
              </w:rPr>
              <w:t>compile,</w:t>
            </w:r>
            <w:r w:rsidR="004738A5">
              <w:rPr>
                <w:rFonts w:ascii="Calibri" w:eastAsia="나눔고딕" w:hAnsi="Calibri" w:cs="Calibri"/>
                <w:spacing w:val="-4"/>
              </w:rPr>
              <w:t xml:space="preserve"> and convert</w:t>
            </w:r>
            <w:r w:rsidR="007D2C28">
              <w:rPr>
                <w:rFonts w:ascii="Calibri" w:eastAsia="나눔고딕" w:hAnsi="Calibri" w:cs="Calibri"/>
                <w:spacing w:val="-4"/>
              </w:rPr>
              <w:t xml:space="preserve"> it</w:t>
            </w:r>
            <w:r w:rsidR="004738A5">
              <w:rPr>
                <w:rFonts w:ascii="Calibri" w:eastAsia="나눔고딕" w:hAnsi="Calibri" w:cs="Calibri"/>
                <w:spacing w:val="-4"/>
              </w:rPr>
              <w:t xml:space="preserve"> to definition of the jobshop problem</w:t>
            </w:r>
            <w:r w:rsidR="00321540">
              <w:rPr>
                <w:rFonts w:ascii="Calibri" w:eastAsia="나눔고딕" w:hAnsi="Calibri" w:cs="Calibri"/>
                <w:spacing w:val="-4"/>
              </w:rPr>
              <w:t>.</w:t>
            </w:r>
          </w:p>
          <w:p w14:paraId="64BF9F6A" w14:textId="6E8B08DE" w:rsidR="00FA22E1" w:rsidRDefault="001824B7" w:rsidP="00FA22E1">
            <w:pPr>
              <w:pStyle w:val="a9"/>
              <w:ind w:leftChars="158" w:left="316"/>
              <w:jc w:val="lef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</w:t>
            </w:r>
            <w:r>
              <w:t xml:space="preserve"> </w:t>
            </w:r>
            <w:r w:rsidR="009D76D9">
              <w:t>d</w:t>
            </w:r>
            <w:r w:rsidRPr="00B507D1">
              <w:rPr>
                <w:rFonts w:ascii="Calibri" w:hAnsi="Calibri" w:cs="Calibri"/>
                <w:sz w:val="20"/>
                <w:szCs w:val="20"/>
              </w:rPr>
              <w:t>efine your own, very simple programming language</w:t>
            </w:r>
          </w:p>
          <w:p w14:paraId="45CE11EE" w14:textId="067B7E50" w:rsidR="00E72145" w:rsidRPr="00144D27" w:rsidRDefault="008B2FEB" w:rsidP="00E72145">
            <w:pPr>
              <w:pStyle w:val="a9"/>
              <w:ind w:leftChars="158" w:left="316"/>
              <w:jc w:val="left"/>
              <w:rPr>
                <w:rFonts w:ascii="Calibri" w:hAnsi="Calibri" w:cs="Calibri" w:hint="eastAsia"/>
                <w:sz w:val="20"/>
                <w:szCs w:val="20"/>
              </w:rPr>
            </w:pPr>
            <w:r w:rsidRPr="00144D27">
              <w:rPr>
                <w:rFonts w:ascii="Calibri" w:hAnsi="Calibri" w:cs="Calibri" w:hint="eastAsia"/>
                <w:sz w:val="20"/>
                <w:szCs w:val="20"/>
              </w:rPr>
              <w:t>-</w:t>
            </w:r>
            <w:r w:rsidR="00B14427" w:rsidRPr="00144D2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7B0BE9">
              <w:rPr>
                <w:rFonts w:ascii="Calibri" w:hAnsi="Calibri" w:cs="Calibri"/>
                <w:sz w:val="20"/>
                <w:szCs w:val="20"/>
              </w:rPr>
              <w:t>c</w:t>
            </w:r>
            <w:r w:rsidRPr="00144D27">
              <w:rPr>
                <w:rFonts w:ascii="Calibri" w:hAnsi="Calibri" w:cs="Calibri"/>
                <w:sz w:val="20"/>
                <w:szCs w:val="20"/>
              </w:rPr>
              <w:t>ome up with</w:t>
            </w:r>
            <w:r w:rsidR="001F7B23" w:rsidRPr="00144D27">
              <w:rPr>
                <w:rFonts w:ascii="Calibri" w:hAnsi="Calibri" w:cs="Calibri"/>
                <w:sz w:val="20"/>
                <w:szCs w:val="20"/>
              </w:rPr>
              <w:t xml:space="preserve"> simple </w:t>
            </w:r>
            <w:r w:rsidR="00D603DA" w:rsidRPr="00144D27">
              <w:rPr>
                <w:rFonts w:ascii="Calibri" w:hAnsi="Calibri" w:cs="Calibri"/>
                <w:sz w:val="20"/>
                <w:szCs w:val="20"/>
              </w:rPr>
              <w:t>command(keyword</w:t>
            </w:r>
            <w:r w:rsidR="001F7B23" w:rsidRPr="00144D27">
              <w:rPr>
                <w:rFonts w:ascii="Calibri" w:hAnsi="Calibri" w:cs="Calibri"/>
                <w:sz w:val="20"/>
                <w:szCs w:val="20"/>
              </w:rPr>
              <w:t xml:space="preserve">) </w:t>
            </w:r>
          </w:p>
        </w:tc>
        <w:tc>
          <w:tcPr>
            <w:tcW w:w="3390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FA68859" w14:textId="77777777" w:rsidR="007C3E5F" w:rsidRDefault="007C3E5F" w:rsidP="00D1389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  <w:r w:rsidR="00EA3537">
              <w:t xml:space="preserve"> </w:t>
            </w:r>
            <w:r w:rsidR="00EA3537" w:rsidRPr="00EA3537">
              <w:rPr>
                <w:rFonts w:ascii="Calibri" w:hAnsi="Calibri" w:cs="Calibri"/>
                <w:sz w:val="20"/>
                <w:szCs w:val="20"/>
              </w:rPr>
              <w:t>Allow</w:t>
            </w:r>
            <w:r w:rsidR="00EA3537">
              <w:rPr>
                <w:rFonts w:ascii="Calibri" w:hAnsi="Calibri" w:cs="Calibri"/>
                <w:sz w:val="20"/>
                <w:szCs w:val="20"/>
              </w:rPr>
              <w:t>ing</w:t>
            </w:r>
            <w:r w:rsidR="00EA3537" w:rsidRPr="00EA3537">
              <w:rPr>
                <w:rFonts w:ascii="Calibri" w:hAnsi="Calibri" w:cs="Calibri"/>
                <w:sz w:val="20"/>
                <w:szCs w:val="20"/>
              </w:rPr>
              <w:t xml:space="preserve"> user to </w:t>
            </w:r>
            <w:r w:rsidR="00631743">
              <w:rPr>
                <w:rFonts w:ascii="Calibri" w:hAnsi="Calibri" w:cs="Calibri"/>
                <w:sz w:val="20"/>
                <w:szCs w:val="20"/>
              </w:rPr>
              <w:t xml:space="preserve">modify by drag-drop: good </w:t>
            </w:r>
          </w:p>
          <w:p w14:paraId="286FDDB9" w14:textId="0F45C69C" w:rsidR="00A272EC" w:rsidRDefault="00A272EC" w:rsidP="00D1389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</w:p>
          <w:p w14:paraId="3C19B745" w14:textId="78FCF24C" w:rsidR="00A272EC" w:rsidRDefault="00A272EC" w:rsidP="00D1389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  <w:r w:rsidR="000935AA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9A2845">
              <w:rPr>
                <w:rFonts w:ascii="Calibri" w:hAnsi="Calibri" w:cs="Calibri"/>
                <w:sz w:val="20"/>
                <w:szCs w:val="20"/>
              </w:rPr>
              <w:t>D</w:t>
            </w:r>
            <w:r>
              <w:rPr>
                <w:rFonts w:ascii="Calibri" w:hAnsi="Calibri" w:cs="Calibri"/>
                <w:sz w:val="20"/>
                <w:szCs w:val="20"/>
              </w:rPr>
              <w:t>ataset</w:t>
            </w:r>
            <w:r w:rsidR="00080BB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1938D4">
              <w:rPr>
                <w:rFonts w:ascii="Calibri" w:hAnsi="Calibri" w:cs="Calibri"/>
                <w:sz w:val="20"/>
                <w:szCs w:val="20"/>
              </w:rPr>
              <w:t xml:space="preserve">sample: 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sent </w:t>
            </w:r>
            <w:r w:rsidR="00D17FD2">
              <w:rPr>
                <w:rFonts w:ascii="Calibri" w:hAnsi="Calibri" w:cs="Calibri"/>
                <w:sz w:val="20"/>
                <w:szCs w:val="20"/>
              </w:rPr>
              <w:t>on Wechat</w:t>
            </w:r>
          </w:p>
          <w:p w14:paraId="4EC5A598" w14:textId="77777777" w:rsidR="007B453B" w:rsidRDefault="007B453B" w:rsidP="00D1389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</w:p>
          <w:p w14:paraId="0D92B3DA" w14:textId="379624CD" w:rsidR="00EA6F08" w:rsidRPr="009538DA" w:rsidRDefault="00EA6F08" w:rsidP="00D1389C">
            <w:pPr>
              <w:pStyle w:val="a9"/>
              <w:jc w:val="left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  <w:r w:rsidR="00D65A2C">
              <w:rPr>
                <w:rFonts w:ascii="Calibri" w:hAnsi="Calibri" w:cs="Calibri"/>
                <w:sz w:val="20"/>
                <w:szCs w:val="20"/>
              </w:rPr>
              <w:t xml:space="preserve"> Not sure about designing own </w:t>
            </w:r>
            <w:r w:rsidR="006C5495">
              <w:rPr>
                <w:rFonts w:ascii="Calibri" w:hAnsi="Calibri" w:cs="Calibri"/>
                <w:sz w:val="20"/>
                <w:szCs w:val="20"/>
              </w:rPr>
              <w:t>language</w:t>
            </w:r>
          </w:p>
        </w:tc>
      </w:tr>
      <w:tr w:rsidR="00864BF6" w:rsidRPr="003F0B87" w14:paraId="5549881C" w14:textId="77777777" w:rsidTr="00107C00">
        <w:trPr>
          <w:trHeight w:val="1219"/>
        </w:trPr>
        <w:tc>
          <w:tcPr>
            <w:tcW w:w="6249" w:type="dxa"/>
            <w:tcBorders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9B4AB9D" w14:textId="2AA1C55F" w:rsidR="00864BF6" w:rsidRDefault="00864BF6" w:rsidP="00864BF6">
            <w:pPr>
              <w:rPr>
                <w:rFonts w:ascii="Calibri" w:eastAsia="나눔고딕" w:hAnsi="Calibri" w:cs="Calibri"/>
                <w:b/>
                <w:bCs/>
                <w:spacing w:val="-4"/>
              </w:rPr>
            </w:pPr>
            <w:r w:rsidRPr="003F0B87">
              <w:rPr>
                <w:rFonts w:ascii="Calibri" w:eastAsia="나눔고딕" w:hAnsi="Calibri" w:cs="Calibri"/>
                <w:b/>
                <w:bCs/>
                <w:spacing w:val="-4"/>
              </w:rPr>
              <w:t xml:space="preserve">3. </w:t>
            </w:r>
            <w:r w:rsidR="00100B5D">
              <w:rPr>
                <w:rFonts w:ascii="Calibri" w:eastAsia="나눔고딕" w:hAnsi="Calibri" w:cs="Calibri"/>
                <w:b/>
                <w:bCs/>
                <w:spacing w:val="-4"/>
              </w:rPr>
              <w:t>I</w:t>
            </w:r>
            <w:r w:rsidR="003607A1">
              <w:rPr>
                <w:rFonts w:ascii="Calibri" w:eastAsia="나눔고딕" w:hAnsi="Calibri" w:cs="Calibri"/>
                <w:b/>
                <w:bCs/>
                <w:spacing w:val="-4"/>
              </w:rPr>
              <w:t>nquiries</w:t>
            </w:r>
          </w:p>
          <w:p w14:paraId="134CA7AB" w14:textId="6E486CED" w:rsidR="00CC6C07" w:rsidRPr="00CC6C07" w:rsidRDefault="00CC6C07" w:rsidP="00302561">
            <w:pPr>
              <w:ind w:leftChars="100" w:left="200"/>
              <w:rPr>
                <w:rFonts w:ascii="Calibri" w:eastAsia="나눔고딕" w:hAnsi="Calibri" w:cs="Calibri"/>
                <w:spacing w:val="-4"/>
              </w:rPr>
            </w:pPr>
            <w:r>
              <w:rPr>
                <w:rFonts w:ascii="Calibri" w:eastAsia="나눔고딕" w:hAnsi="Calibri" w:cs="Calibri" w:hint="eastAsia"/>
                <w:spacing w:val="-4"/>
              </w:rPr>
              <w:t>M</w:t>
            </w:r>
            <w:r>
              <w:rPr>
                <w:rFonts w:ascii="Calibri" w:eastAsia="나눔고딕" w:hAnsi="Calibri" w:cs="Calibri"/>
                <w:spacing w:val="-4"/>
              </w:rPr>
              <w:t xml:space="preserve">ore about </w:t>
            </w:r>
            <w:r w:rsidR="00965291">
              <w:rPr>
                <w:rFonts w:ascii="Calibri" w:eastAsia="나눔고딕" w:hAnsi="Calibri" w:cs="Calibri"/>
                <w:spacing w:val="-4"/>
              </w:rPr>
              <w:t xml:space="preserve">end </w:t>
            </w:r>
            <w:r w:rsidR="0099338B">
              <w:rPr>
                <w:rFonts w:ascii="Calibri" w:eastAsia="나눔고딕" w:hAnsi="Calibri" w:cs="Calibri"/>
                <w:spacing w:val="-4"/>
              </w:rPr>
              <w:t>u</w:t>
            </w:r>
            <w:r>
              <w:rPr>
                <w:rFonts w:ascii="Calibri" w:eastAsia="나눔고딕" w:hAnsi="Calibri" w:cs="Calibri"/>
                <w:spacing w:val="-4"/>
              </w:rPr>
              <w:t>sers:</w:t>
            </w:r>
          </w:p>
          <w:p w14:paraId="4BB7FC91" w14:textId="048FE9D1" w:rsidR="00AE4208" w:rsidRPr="00823B36" w:rsidRDefault="00864BF6" w:rsidP="00302561">
            <w:pPr>
              <w:ind w:leftChars="100" w:left="200"/>
              <w:rPr>
                <w:rFonts w:ascii="Calibri" w:eastAsia="나눔고딕" w:hAnsi="Calibri" w:cs="Calibri"/>
                <w:spacing w:val="-4"/>
              </w:rPr>
            </w:pPr>
            <w:r w:rsidRPr="00823B36">
              <w:rPr>
                <w:rFonts w:ascii="Calibri" w:eastAsia="나눔고딕" w:hAnsi="Calibri" w:cs="Calibri"/>
                <w:spacing w:val="-4"/>
              </w:rPr>
              <w:t>-</w:t>
            </w:r>
            <w:r w:rsidR="00F23940" w:rsidRPr="00823B36">
              <w:rPr>
                <w:rFonts w:ascii="Calibri" w:eastAsia="나눔고딕" w:hAnsi="Calibri" w:cs="Calibri"/>
                <w:spacing w:val="-4"/>
              </w:rPr>
              <w:t xml:space="preserve"> Prepare </w:t>
            </w:r>
            <w:r w:rsidR="00B5160B" w:rsidRPr="00823B36">
              <w:rPr>
                <w:rFonts w:ascii="Calibri" w:eastAsia="나눔고딕" w:hAnsi="Calibri" w:cs="Calibri"/>
                <w:spacing w:val="-4"/>
              </w:rPr>
              <w:t xml:space="preserve">all possible </w:t>
            </w:r>
            <w:r w:rsidR="00F23940" w:rsidRPr="00823B36">
              <w:rPr>
                <w:rFonts w:ascii="Calibri" w:eastAsia="나눔고딕" w:hAnsi="Calibri" w:cs="Calibri"/>
                <w:spacing w:val="-4"/>
              </w:rPr>
              <w:t xml:space="preserve">requirements: think </w:t>
            </w:r>
            <w:r w:rsidR="00877772" w:rsidRPr="00823B36">
              <w:rPr>
                <w:rFonts w:ascii="Calibri" w:eastAsia="나눔고딕" w:hAnsi="Calibri" w:cs="Calibri"/>
                <w:spacing w:val="-4"/>
              </w:rPr>
              <w:t>about type of the users</w:t>
            </w:r>
          </w:p>
          <w:p w14:paraId="632880FF" w14:textId="159E1F95" w:rsidR="00E72145" w:rsidRPr="002A7ED0" w:rsidRDefault="004E5376" w:rsidP="00E72145">
            <w:pPr>
              <w:ind w:leftChars="100" w:left="200"/>
              <w:rPr>
                <w:rFonts w:ascii="Calibri" w:eastAsia="나눔고딕" w:hAnsi="Calibri" w:cs="Calibri" w:hint="eastAsia"/>
                <w:spacing w:val="-4"/>
              </w:rPr>
            </w:pPr>
            <w:r w:rsidRPr="00823B36">
              <w:rPr>
                <w:rFonts w:ascii="Calibri" w:eastAsia="나눔고딕" w:hAnsi="Calibri" w:cs="Calibri" w:hint="eastAsia"/>
                <w:spacing w:val="-4"/>
              </w:rPr>
              <w:t>-</w:t>
            </w:r>
            <w:r w:rsidR="007402AB">
              <w:rPr>
                <w:rFonts w:ascii="Calibri" w:eastAsia="나눔고딕" w:hAnsi="Calibri" w:cs="Calibri"/>
                <w:spacing w:val="-4"/>
              </w:rPr>
              <w:t xml:space="preserve"> </w:t>
            </w:r>
            <w:r w:rsidR="00393AD6" w:rsidRPr="00823B36">
              <w:rPr>
                <w:rFonts w:ascii="Calibri" w:eastAsia="나눔고딕" w:hAnsi="Calibri" w:cs="Calibri"/>
                <w:spacing w:val="-4"/>
              </w:rPr>
              <w:t>Not much time</w:t>
            </w:r>
            <w:r w:rsidR="0046389A" w:rsidRPr="00823B36">
              <w:rPr>
                <w:rFonts w:ascii="Calibri" w:eastAsia="나눔고딕" w:hAnsi="Calibri" w:cs="Calibri"/>
                <w:spacing w:val="-4"/>
              </w:rPr>
              <w:t xml:space="preserve">: </w:t>
            </w:r>
            <w:r w:rsidR="00D463C3" w:rsidRPr="00823B36">
              <w:rPr>
                <w:rFonts w:ascii="Calibri" w:eastAsia="나눔고딕" w:hAnsi="Calibri" w:cs="Calibri"/>
                <w:spacing w:val="-4"/>
              </w:rPr>
              <w:t xml:space="preserve">but you do not </w:t>
            </w:r>
            <w:r w:rsidR="00B16648" w:rsidRPr="00823B36">
              <w:rPr>
                <w:rFonts w:ascii="Calibri" w:eastAsia="나눔고딕" w:hAnsi="Calibri" w:cs="Calibri"/>
                <w:spacing w:val="-4"/>
              </w:rPr>
              <w:t xml:space="preserve">have to </w:t>
            </w:r>
            <w:r w:rsidR="00A85E12" w:rsidRPr="00823B36">
              <w:rPr>
                <w:rFonts w:ascii="Calibri" w:eastAsia="나눔고딕" w:hAnsi="Calibri" w:cs="Calibri"/>
                <w:spacing w:val="-4"/>
              </w:rPr>
              <w:t xml:space="preserve">implement </w:t>
            </w:r>
            <w:r w:rsidR="00B16648" w:rsidRPr="00823B36">
              <w:rPr>
                <w:rFonts w:ascii="Calibri" w:eastAsia="나눔고딕" w:hAnsi="Calibri" w:cs="Calibri"/>
                <w:spacing w:val="-4"/>
              </w:rPr>
              <w:t>all of them</w:t>
            </w:r>
          </w:p>
        </w:tc>
        <w:tc>
          <w:tcPr>
            <w:tcW w:w="3390" w:type="dxa"/>
            <w:tcBorders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EE297CD" w14:textId="335EDC6A" w:rsidR="007B453B" w:rsidRDefault="0073374F" w:rsidP="007B453B">
            <w:pPr>
              <w:pStyle w:val="a9"/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</w:p>
          <w:p w14:paraId="23E9A41C" w14:textId="29C5284B" w:rsidR="00ED5B3A" w:rsidRPr="003F0B87" w:rsidRDefault="00625E68" w:rsidP="00864BF6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</w:tr>
    </w:tbl>
    <w:p w14:paraId="76B80C40" w14:textId="77777777" w:rsidR="00CC6EAE" w:rsidRPr="003F0B87" w:rsidRDefault="00CC6EAE">
      <w:pPr>
        <w:rPr>
          <w:rFonts w:ascii="Calibri" w:hAnsi="Calibri" w:cs="Calibri"/>
        </w:rPr>
      </w:pPr>
    </w:p>
    <w:tbl>
      <w:tblPr>
        <w:tblStyle w:val="a3"/>
        <w:tblW w:w="0" w:type="auto"/>
        <w:jc w:val="center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5336"/>
        <w:gridCol w:w="1700"/>
        <w:gridCol w:w="1581"/>
        <w:gridCol w:w="6"/>
      </w:tblGrid>
      <w:tr w:rsidR="00A978AD" w:rsidRPr="003F0B87" w14:paraId="5531FC4F" w14:textId="77777777" w:rsidTr="001938D4">
        <w:trPr>
          <w:trHeight w:val="431"/>
          <w:jc w:val="center"/>
        </w:trPr>
        <w:tc>
          <w:tcPr>
            <w:tcW w:w="9638" w:type="dxa"/>
            <w:gridSpan w:val="5"/>
            <w:shd w:val="clear" w:color="auto" w:fill="1F497D" w:themeFill="text2"/>
            <w:vAlign w:val="center"/>
          </w:tcPr>
          <w:p w14:paraId="0DBAE00D" w14:textId="77777777" w:rsidR="00A978AD" w:rsidRPr="003F0B87" w:rsidRDefault="007673F5" w:rsidP="000E4D30">
            <w:pPr>
              <w:pStyle w:val="a8"/>
              <w:jc w:val="center"/>
              <w:rPr>
                <w:rFonts w:ascii="Calibri" w:hAnsi="Calibri" w:cs="Calibri"/>
                <w:color w:val="FFFFFF" w:themeColor="background1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Task</w:t>
            </w:r>
          </w:p>
        </w:tc>
      </w:tr>
      <w:tr w:rsidR="00A978AD" w:rsidRPr="003F0B87" w14:paraId="0B9DB694" w14:textId="77777777" w:rsidTr="001938D4">
        <w:trPr>
          <w:gridAfter w:val="1"/>
          <w:wAfter w:w="6" w:type="dxa"/>
          <w:trHeight w:val="431"/>
          <w:jc w:val="center"/>
        </w:trPr>
        <w:tc>
          <w:tcPr>
            <w:tcW w:w="6351" w:type="dxa"/>
            <w:gridSpan w:val="2"/>
            <w:shd w:val="clear" w:color="auto" w:fill="F2F2F2" w:themeFill="background1" w:themeFillShade="F2"/>
            <w:vAlign w:val="center"/>
          </w:tcPr>
          <w:p w14:paraId="79A93544" w14:textId="77777777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Content</w:t>
            </w:r>
          </w:p>
        </w:tc>
        <w:tc>
          <w:tcPr>
            <w:tcW w:w="1700" w:type="dxa"/>
            <w:shd w:val="clear" w:color="auto" w:fill="F2F2F2" w:themeFill="background1" w:themeFillShade="F2"/>
            <w:vAlign w:val="center"/>
          </w:tcPr>
          <w:p w14:paraId="6B6D7859" w14:textId="77777777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Charged Person</w:t>
            </w:r>
          </w:p>
        </w:tc>
        <w:tc>
          <w:tcPr>
            <w:tcW w:w="1581" w:type="dxa"/>
            <w:shd w:val="clear" w:color="auto" w:fill="F2F2F2" w:themeFill="background1" w:themeFillShade="F2"/>
            <w:vAlign w:val="center"/>
          </w:tcPr>
          <w:p w14:paraId="61AED7E7" w14:textId="77777777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Due Date</w:t>
            </w:r>
          </w:p>
        </w:tc>
      </w:tr>
      <w:tr w:rsidR="00A978AD" w:rsidRPr="003F0B87" w14:paraId="4B974F9C" w14:textId="77777777" w:rsidTr="001938D4">
        <w:trPr>
          <w:gridAfter w:val="1"/>
          <w:wAfter w:w="6" w:type="dxa"/>
          <w:trHeight w:val="431"/>
          <w:jc w:val="center"/>
        </w:trPr>
        <w:tc>
          <w:tcPr>
            <w:tcW w:w="6351" w:type="dxa"/>
            <w:gridSpan w:val="2"/>
            <w:vAlign w:val="center"/>
          </w:tcPr>
          <w:p w14:paraId="3C71F055" w14:textId="2D2AE2F1" w:rsidR="00A978AD" w:rsidRPr="003F0B87" w:rsidRDefault="00970754" w:rsidP="00455875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B</w:t>
            </w:r>
            <w:r>
              <w:rPr>
                <w:rFonts w:ascii="Calibri" w:hAnsi="Calibri" w:cs="Calibri"/>
                <w:sz w:val="20"/>
                <w:szCs w:val="20"/>
              </w:rPr>
              <w:t>ackground Research</w:t>
            </w:r>
          </w:p>
        </w:tc>
        <w:tc>
          <w:tcPr>
            <w:tcW w:w="1700" w:type="dxa"/>
            <w:vAlign w:val="center"/>
          </w:tcPr>
          <w:p w14:paraId="484D00DC" w14:textId="77777777" w:rsidR="00A978AD" w:rsidRPr="00133036" w:rsidRDefault="0075463B" w:rsidP="00455875">
            <w:pPr>
              <w:pStyle w:val="a9"/>
              <w:rPr>
                <w:rStyle w:val="normaltextrun"/>
                <w:rFonts w:ascii="Calibri" w:hAnsi="Calibri" w:cs="Calibri"/>
                <w:sz w:val="19"/>
                <w:szCs w:val="19"/>
              </w:rPr>
            </w:pPr>
            <w:r w:rsidRPr="00133036">
              <w:rPr>
                <w:rStyle w:val="normaltextrun"/>
                <w:rFonts w:ascii="Calibri" w:hAnsi="Calibri" w:cs="Calibri"/>
                <w:sz w:val="19"/>
                <w:szCs w:val="19"/>
              </w:rPr>
              <w:t>WON, Minhyeon </w:t>
            </w:r>
          </w:p>
          <w:p w14:paraId="7A1DB8EE" w14:textId="6EAED0BA" w:rsidR="0075463B" w:rsidRPr="00133036" w:rsidRDefault="00B318DF" w:rsidP="00455875">
            <w:pPr>
              <w:pStyle w:val="a9"/>
              <w:rPr>
                <w:rFonts w:ascii="Calibri" w:hAnsi="Calibri" w:cs="Calibri" w:hint="eastAsia"/>
                <w:sz w:val="19"/>
                <w:szCs w:val="19"/>
              </w:rPr>
            </w:pPr>
            <w:r w:rsidRPr="00133036">
              <w:rPr>
                <w:rFonts w:ascii="Calibri" w:hAnsi="Calibri" w:cs="Calibri"/>
                <w:sz w:val="19"/>
                <w:szCs w:val="19"/>
              </w:rPr>
              <w:t>PARK, So-Young</w:t>
            </w:r>
          </w:p>
        </w:tc>
        <w:tc>
          <w:tcPr>
            <w:tcW w:w="1581" w:type="dxa"/>
            <w:vAlign w:val="center"/>
          </w:tcPr>
          <w:p w14:paraId="614C6A4F" w14:textId="44CFFA75" w:rsidR="00A978AD" w:rsidRPr="00B318DF" w:rsidRDefault="00B318DF" w:rsidP="00A628E1">
            <w:pPr>
              <w:pStyle w:val="a9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318DF">
              <w:rPr>
                <w:rFonts w:ascii="Calibri" w:hAnsi="Calibri" w:cs="Calibri"/>
                <w:sz w:val="20"/>
                <w:szCs w:val="20"/>
              </w:rPr>
              <w:t>2021-1</w:t>
            </w:r>
            <w:r w:rsidR="00C476E0">
              <w:rPr>
                <w:rFonts w:ascii="Calibri" w:hAnsi="Calibri" w:cs="Calibri"/>
                <w:sz w:val="20"/>
                <w:szCs w:val="20"/>
              </w:rPr>
              <w:t>1-</w:t>
            </w:r>
            <w:r w:rsidR="006E4037">
              <w:rPr>
                <w:rFonts w:ascii="Calibri" w:hAnsi="Calibri" w:cs="Calibri"/>
                <w:sz w:val="20"/>
                <w:szCs w:val="20"/>
              </w:rPr>
              <w:t>0</w:t>
            </w:r>
            <w:r w:rsidRPr="00B318DF">
              <w:rPr>
                <w:rFonts w:ascii="Calibri" w:hAnsi="Calibri" w:cs="Calibri"/>
                <w:sz w:val="20"/>
                <w:szCs w:val="20"/>
              </w:rPr>
              <w:t>1</w:t>
            </w:r>
          </w:p>
        </w:tc>
      </w:tr>
      <w:tr w:rsidR="00A978AD" w:rsidRPr="003F0B87" w14:paraId="3E208288" w14:textId="77777777" w:rsidTr="001938D4">
        <w:trPr>
          <w:gridAfter w:val="1"/>
          <w:wAfter w:w="6" w:type="dxa"/>
          <w:trHeight w:val="431"/>
          <w:jc w:val="center"/>
        </w:trPr>
        <w:tc>
          <w:tcPr>
            <w:tcW w:w="6351" w:type="dxa"/>
            <w:gridSpan w:val="2"/>
            <w:vAlign w:val="center"/>
          </w:tcPr>
          <w:p w14:paraId="06D5F7A1" w14:textId="72CC7CBA" w:rsidR="00A978AD" w:rsidRPr="003F0B87" w:rsidRDefault="00601044" w:rsidP="00455875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Prototype feature requirements</w:t>
            </w:r>
          </w:p>
        </w:tc>
        <w:tc>
          <w:tcPr>
            <w:tcW w:w="1700" w:type="dxa"/>
            <w:vAlign w:val="center"/>
          </w:tcPr>
          <w:p w14:paraId="3E68ABA8" w14:textId="77777777" w:rsidR="00A978AD" w:rsidRPr="00133036" w:rsidRDefault="00B318DF" w:rsidP="00455875">
            <w:pPr>
              <w:pStyle w:val="a9"/>
              <w:rPr>
                <w:rFonts w:ascii="Calibri" w:hAnsi="Calibri" w:cs="Calibri"/>
                <w:sz w:val="19"/>
                <w:szCs w:val="19"/>
              </w:rPr>
            </w:pPr>
            <w:r w:rsidRPr="00133036">
              <w:rPr>
                <w:rFonts w:ascii="Calibri" w:hAnsi="Calibri" w:cs="Calibri"/>
                <w:sz w:val="19"/>
                <w:szCs w:val="19"/>
              </w:rPr>
              <w:t>LAU, Yik Lun Yelan</w:t>
            </w:r>
          </w:p>
          <w:p w14:paraId="59899ACD" w14:textId="17A243FD" w:rsidR="00B318DF" w:rsidRPr="00133036" w:rsidRDefault="00B93EAA" w:rsidP="00455875">
            <w:pPr>
              <w:pStyle w:val="a9"/>
              <w:rPr>
                <w:rFonts w:ascii="Calibri" w:hAnsi="Calibri" w:cs="Calibri"/>
                <w:sz w:val="19"/>
                <w:szCs w:val="19"/>
              </w:rPr>
            </w:pPr>
            <w:r w:rsidRPr="00133036">
              <w:rPr>
                <w:rFonts w:ascii="Calibri" w:hAnsi="Calibri" w:cs="Calibri"/>
                <w:sz w:val="19"/>
                <w:szCs w:val="19"/>
              </w:rPr>
              <w:t>CHO, In Jae</w:t>
            </w:r>
          </w:p>
        </w:tc>
        <w:tc>
          <w:tcPr>
            <w:tcW w:w="1581" w:type="dxa"/>
            <w:vAlign w:val="center"/>
          </w:tcPr>
          <w:p w14:paraId="0F0496F9" w14:textId="55E8BBAD" w:rsidR="00A978AD" w:rsidRPr="003F0B87" w:rsidRDefault="00A628E1" w:rsidP="00A628E1">
            <w:pPr>
              <w:pStyle w:val="a9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318DF">
              <w:rPr>
                <w:rFonts w:ascii="Calibri" w:hAnsi="Calibri" w:cs="Calibri"/>
                <w:sz w:val="20"/>
                <w:szCs w:val="20"/>
              </w:rPr>
              <w:t>2021-1</w:t>
            </w:r>
            <w:r w:rsidR="00767160">
              <w:rPr>
                <w:rFonts w:ascii="Calibri" w:hAnsi="Calibri" w:cs="Calibri"/>
                <w:sz w:val="20"/>
                <w:szCs w:val="20"/>
              </w:rPr>
              <w:t>1-0</w:t>
            </w:r>
            <w:r w:rsidRPr="00B318DF">
              <w:rPr>
                <w:rFonts w:ascii="Calibri" w:hAnsi="Calibri" w:cs="Calibri"/>
                <w:sz w:val="20"/>
                <w:szCs w:val="20"/>
              </w:rPr>
              <w:t>1</w:t>
            </w:r>
          </w:p>
        </w:tc>
      </w:tr>
      <w:tr w:rsidR="00A978AD" w:rsidRPr="003F0B87" w14:paraId="3F8C5528" w14:textId="77777777" w:rsidTr="001938D4">
        <w:trPr>
          <w:gridAfter w:val="1"/>
          <w:wAfter w:w="6" w:type="dxa"/>
          <w:trHeight w:val="431"/>
          <w:jc w:val="center"/>
        </w:trPr>
        <w:tc>
          <w:tcPr>
            <w:tcW w:w="6351" w:type="dxa"/>
            <w:gridSpan w:val="2"/>
            <w:vAlign w:val="center"/>
          </w:tcPr>
          <w:p w14:paraId="003C7E77" w14:textId="56BFCEE4" w:rsidR="00A978AD" w:rsidRPr="00014300" w:rsidRDefault="008E629F" w:rsidP="00455875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 w:rsidRPr="00014300">
              <w:rPr>
                <w:rFonts w:ascii="Calibri" w:hAnsi="Calibri" w:cs="Calibri"/>
                <w:sz w:val="20"/>
                <w:szCs w:val="20"/>
              </w:rPr>
              <w:t>Re-write Requirement&amp; Parser</w:t>
            </w:r>
            <w:r w:rsidR="003F7057">
              <w:rPr>
                <w:rFonts w:ascii="Calibri" w:hAnsi="Calibri" w:cs="Calibri"/>
                <w:sz w:val="20"/>
                <w:szCs w:val="20"/>
              </w:rPr>
              <w:t xml:space="preserve"> (Writing part of</w:t>
            </w:r>
            <w:r w:rsidR="006613DB">
              <w:rPr>
                <w:rFonts w:ascii="Calibri" w:hAnsi="Calibri" w:cs="Calibri"/>
                <w:sz w:val="20"/>
                <w:szCs w:val="20"/>
              </w:rPr>
              <w:t xml:space="preserve"> the</w:t>
            </w:r>
            <w:r w:rsidR="003F7057">
              <w:rPr>
                <w:rFonts w:ascii="Calibri" w:hAnsi="Calibri" w:cs="Calibri"/>
                <w:sz w:val="20"/>
                <w:szCs w:val="20"/>
              </w:rPr>
              <w:t xml:space="preserve"> report) </w:t>
            </w:r>
          </w:p>
        </w:tc>
        <w:tc>
          <w:tcPr>
            <w:tcW w:w="1700" w:type="dxa"/>
            <w:vAlign w:val="center"/>
          </w:tcPr>
          <w:p w14:paraId="7739551D" w14:textId="77777777" w:rsidR="00A978AD" w:rsidRPr="00133036" w:rsidRDefault="00B93EAA" w:rsidP="00455875">
            <w:pPr>
              <w:pStyle w:val="a9"/>
              <w:rPr>
                <w:rStyle w:val="normaltextrun"/>
                <w:rFonts w:ascii="Calibri" w:hAnsi="Calibri" w:cs="Calibri"/>
                <w:sz w:val="19"/>
                <w:szCs w:val="19"/>
              </w:rPr>
            </w:pPr>
            <w:r w:rsidRPr="00133036">
              <w:rPr>
                <w:rStyle w:val="normaltextrun"/>
                <w:rFonts w:ascii="Calibri" w:hAnsi="Calibri" w:cs="Calibri"/>
                <w:sz w:val="19"/>
                <w:szCs w:val="19"/>
              </w:rPr>
              <w:t>YANG, Jiun-Chi</w:t>
            </w:r>
          </w:p>
          <w:p w14:paraId="2BCC53A7" w14:textId="6D833C48" w:rsidR="001B690D" w:rsidRPr="00133036" w:rsidRDefault="001B690D" w:rsidP="00455875">
            <w:pPr>
              <w:pStyle w:val="a9"/>
              <w:rPr>
                <w:rFonts w:ascii="Calibri" w:hAnsi="Calibri" w:cs="Calibri"/>
                <w:sz w:val="19"/>
                <w:szCs w:val="19"/>
              </w:rPr>
            </w:pPr>
            <w:r w:rsidRPr="00133036">
              <w:rPr>
                <w:rStyle w:val="normaltextrun"/>
                <w:rFonts w:ascii="Calibri" w:hAnsi="Calibri" w:cs="Calibri"/>
                <w:sz w:val="19"/>
                <w:szCs w:val="19"/>
              </w:rPr>
              <w:t>FANG, Yichu </w:t>
            </w:r>
          </w:p>
        </w:tc>
        <w:tc>
          <w:tcPr>
            <w:tcW w:w="1581" w:type="dxa"/>
            <w:vAlign w:val="center"/>
          </w:tcPr>
          <w:p w14:paraId="58B1FEE4" w14:textId="08BFA598" w:rsidR="00A978AD" w:rsidRPr="003F0B87" w:rsidRDefault="003F7057" w:rsidP="003F7057">
            <w:pPr>
              <w:pStyle w:val="a9"/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sz w:val="20"/>
                <w:szCs w:val="20"/>
              </w:rPr>
              <w:t>021-1</w:t>
            </w:r>
            <w:r w:rsidR="00867BD3">
              <w:rPr>
                <w:rFonts w:ascii="Calibri" w:hAnsi="Calibri" w:cs="Calibri"/>
                <w:sz w:val="20"/>
                <w:szCs w:val="20"/>
              </w:rPr>
              <w:t>1-0</w:t>
            </w:r>
            <w:r w:rsidR="004A6718">
              <w:rPr>
                <w:rFonts w:ascii="Calibri" w:hAnsi="Calibri" w:cs="Calibri"/>
                <w:sz w:val="20"/>
                <w:szCs w:val="20"/>
              </w:rPr>
              <w:t>8</w:t>
            </w:r>
          </w:p>
        </w:tc>
      </w:tr>
      <w:tr w:rsidR="00A978AD" w:rsidRPr="003F0B87" w14:paraId="41898D89" w14:textId="77777777" w:rsidTr="001938D4">
        <w:trPr>
          <w:gridAfter w:val="1"/>
          <w:wAfter w:w="6" w:type="dxa"/>
          <w:trHeight w:val="436"/>
          <w:jc w:val="center"/>
        </w:trPr>
        <w:tc>
          <w:tcPr>
            <w:tcW w:w="1015" w:type="dxa"/>
            <w:shd w:val="clear" w:color="auto" w:fill="F2F2F2" w:themeFill="background1" w:themeFillShade="F2"/>
            <w:tcMar>
              <w:top w:w="85" w:type="dxa"/>
              <w:left w:w="0" w:type="dxa"/>
              <w:right w:w="0" w:type="dxa"/>
            </w:tcMar>
            <w:vAlign w:val="center"/>
          </w:tcPr>
          <w:p w14:paraId="7C394036" w14:textId="77777777" w:rsidR="00A978AD" w:rsidRDefault="00A978AD" w:rsidP="00455875">
            <w:pPr>
              <w:pStyle w:val="a8"/>
              <w:jc w:val="center"/>
              <w:rPr>
                <w:rFonts w:ascii="Calibri" w:eastAsia="맑은 고딕" w:hAnsi="Calibri" w:cs="Calibri"/>
                <w:sz w:val="20"/>
                <w:szCs w:val="20"/>
              </w:rPr>
            </w:pPr>
            <w:r w:rsidRPr="003F0B87">
              <w:rPr>
                <w:rFonts w:ascii="Calibri" w:eastAsia="맑은 고딕" w:hAnsi="Calibri" w:cs="Calibri"/>
                <w:sz w:val="20"/>
                <w:szCs w:val="20"/>
              </w:rPr>
              <w:lastRenderedPageBreak/>
              <w:t>Next meeting</w:t>
            </w:r>
          </w:p>
          <w:p w14:paraId="3B615892" w14:textId="77777777" w:rsidR="00357E17" w:rsidRPr="003F0B87" w:rsidRDefault="00357E17" w:rsidP="00455875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617" w:type="dxa"/>
            <w:gridSpan w:val="3"/>
            <w:tcMar>
              <w:top w:w="85" w:type="dxa"/>
              <w:left w:w="85" w:type="dxa"/>
              <w:right w:w="0" w:type="dxa"/>
            </w:tcMar>
            <w:vAlign w:val="center"/>
          </w:tcPr>
          <w:p w14:paraId="208FA3BF" w14:textId="65D3AA42" w:rsidR="00A978AD" w:rsidRPr="00466543" w:rsidRDefault="00AC0A8F" w:rsidP="004C4A80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PMB425, Monday, 2021-11-08 1:00~</w:t>
            </w:r>
          </w:p>
        </w:tc>
      </w:tr>
    </w:tbl>
    <w:p w14:paraId="55078E9E" w14:textId="77777777" w:rsidR="00E627B5" w:rsidRPr="003F0B87" w:rsidRDefault="00E627B5">
      <w:pPr>
        <w:rPr>
          <w:rFonts w:ascii="Calibri" w:hAnsi="Calibri" w:cs="Calibri"/>
        </w:rPr>
      </w:pPr>
    </w:p>
    <w:p w14:paraId="1DF7390A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3053EEDA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1EFF0035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37B7B105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1D0ED666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5D43C8C4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0C79EC82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3C7300E2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22F5A6C9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450C27D7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7E612D22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710D5CDF" w14:textId="77777777" w:rsidR="003335AA" w:rsidRPr="003F0B87" w:rsidRDefault="003335AA" w:rsidP="007746E3">
      <w:pPr>
        <w:tabs>
          <w:tab w:val="left" w:pos="8745"/>
        </w:tabs>
        <w:rPr>
          <w:rFonts w:ascii="Calibri" w:eastAsia="나눔고딕" w:hAnsi="Calibri" w:cs="Calibri"/>
        </w:rPr>
      </w:pPr>
    </w:p>
    <w:p w14:paraId="28B0CA07" w14:textId="77777777" w:rsidR="00583ADB" w:rsidRPr="003F0B87" w:rsidRDefault="007746E3" w:rsidP="007746E3">
      <w:pPr>
        <w:tabs>
          <w:tab w:val="left" w:pos="8745"/>
        </w:tabs>
        <w:rPr>
          <w:rFonts w:ascii="Calibri" w:eastAsia="나눔고딕" w:hAnsi="Calibri" w:cs="Calibri"/>
        </w:rPr>
      </w:pPr>
      <w:r w:rsidRPr="003F0B87">
        <w:rPr>
          <w:rFonts w:ascii="Calibri" w:eastAsia="나눔고딕" w:hAnsi="Calibri" w:cs="Calibri"/>
        </w:rPr>
        <w:tab/>
      </w:r>
    </w:p>
    <w:p w14:paraId="2143417E" w14:textId="77777777" w:rsidR="00583ADB" w:rsidRPr="003F0B87" w:rsidRDefault="00583ADB">
      <w:pPr>
        <w:rPr>
          <w:rFonts w:ascii="Calibri" w:eastAsia="나눔고딕" w:hAnsi="Calibri" w:cs="Calibri"/>
        </w:rPr>
      </w:pPr>
    </w:p>
    <w:p w14:paraId="2C34352C" w14:textId="77777777" w:rsidR="0063505D" w:rsidRPr="003F0B87" w:rsidRDefault="0063505D" w:rsidP="00AA42AA">
      <w:pPr>
        <w:rPr>
          <w:rFonts w:ascii="Calibri" w:eastAsia="나눔고딕" w:hAnsi="Calibri" w:cs="Calibri"/>
        </w:rPr>
      </w:pPr>
    </w:p>
    <w:sectPr w:rsidR="0063505D" w:rsidRPr="003F0B87" w:rsidSect="001B662A">
      <w:headerReference w:type="default" r:id="rId8"/>
      <w:footerReference w:type="default" r:id="rId9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22948" w14:textId="77777777" w:rsidR="00554C85" w:rsidRDefault="00554C85" w:rsidP="00E83FF5">
      <w:r>
        <w:separator/>
      </w:r>
    </w:p>
  </w:endnote>
  <w:endnote w:type="continuationSeparator" w:id="0">
    <w:p w14:paraId="66E792A3" w14:textId="77777777" w:rsidR="00554C85" w:rsidRDefault="00554C85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  <w:embedRegular r:id="rId1" w:subsetted="1" w:fontKey="{35C48ECD-167E-41A1-B5ED-C69C2CA7FC7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0BF4CA42-8E6F-4DC4-A49C-82917B4671BD}"/>
    <w:embedBold r:id="rId3" w:subsetted="1" w:fontKey="{83FB3B2A-0AB7-4290-8D2E-7987AD5F9229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7CE525B-1EEC-4502-9CB2-7ED7D6A86C45}"/>
    <w:embedBold r:id="rId5" w:fontKey="{0CA6A0E5-D111-4CD3-A41E-61110390D194}"/>
    <w:embedItalic r:id="rId6" w:fontKey="{F2DF3AFD-152E-4B17-AB32-9D5F06518469}"/>
    <w:embedBoldItalic r:id="rId7" w:fontKey="{8372B545-03C6-44C2-867A-57D6C77E6640}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14:paraId="15DDF9FA" w14:textId="77777777" w:rsidR="00340D31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7FCBADE7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12BD4" w14:textId="77777777" w:rsidR="00554C85" w:rsidRDefault="00554C85" w:rsidP="00E83FF5">
      <w:r>
        <w:separator/>
      </w:r>
    </w:p>
  </w:footnote>
  <w:footnote w:type="continuationSeparator" w:id="0">
    <w:p w14:paraId="34668BF9" w14:textId="77777777" w:rsidR="00554C85" w:rsidRDefault="00554C85" w:rsidP="00E83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D0477" w14:textId="77777777" w:rsidR="00A82ABE" w:rsidRDefault="00A82AB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862AF7F" wp14:editId="0CF3669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텍스트 상자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3ADA0" w14:textId="77777777" w:rsidR="00A82ABE" w:rsidRDefault="00A82ABE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A82ABE">
                            <w:rPr>
                              <w:b/>
                              <w:bCs/>
                            </w:rPr>
                            <w:t>Team 07</w:t>
                          </w:r>
                        </w:p>
                        <w:p w14:paraId="3AC8BDD3" w14:textId="77777777" w:rsidR="00420D7F" w:rsidRPr="00420D7F" w:rsidRDefault="00420D7F">
                          <w:pPr>
                            <w:jc w:val="right"/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</w:pPr>
                          <w:r w:rsidRPr="00420D7F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University of Nottingham CS</w:t>
                          </w:r>
                          <w:r>
                            <w:rPr>
                              <w:rFonts w:ascii="맑은 고딕" w:eastAsia="맑은 고딕" w:hAnsi="맑은 고딕" w:cs="Calibri" w:hint="eastAsia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∙</w:t>
                          </w: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CSA</w:t>
                          </w:r>
                          <w:r w:rsidR="007B219B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62AF7F" id="_x0000_t202" coordsize="21600,21600" o:spt="202" path="m,l,21600r21600,l21600,xe">
              <v:stroke joinstyle="miter"/>
              <v:path gradientshapeok="t" o:connecttype="rect"/>
            </v:shapetype>
            <v:shape id="텍스트 상자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" o:allowincell="f" filled="f" stroked="f">
              <v:textbox style="mso-fit-shape-to-text:t" inset=",0,,0">
                <w:txbxContent>
                  <w:p w14:paraId="7323ADA0" w14:textId="77777777" w:rsidR="00A82ABE" w:rsidRDefault="00A82ABE">
                    <w:pPr>
                      <w:jc w:val="right"/>
                      <w:rPr>
                        <w:b/>
                        <w:bCs/>
                      </w:rPr>
                    </w:pPr>
                    <w:r w:rsidRPr="00A82ABE">
                      <w:rPr>
                        <w:b/>
                        <w:bCs/>
                      </w:rPr>
                      <w:t>Team 07</w:t>
                    </w:r>
                  </w:p>
                  <w:p w14:paraId="3AC8BDD3" w14:textId="77777777" w:rsidR="00420D7F" w:rsidRPr="00420D7F" w:rsidRDefault="00420D7F">
                    <w:pPr>
                      <w:jc w:val="right"/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</w:pPr>
                    <w:r w:rsidRPr="00420D7F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University of Nottingham CS</w:t>
                    </w:r>
                    <w:r>
                      <w:rPr>
                        <w:rFonts w:ascii="맑은 고딕" w:eastAsia="맑은 고딕" w:hAnsi="맑은 고딕" w:cs="Calibri" w:hint="eastAsia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∙</w:t>
                    </w:r>
                    <w:r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CSA</w:t>
                    </w:r>
                    <w:r w:rsidR="007B219B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B38552" wp14:editId="320E8C2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3810" b="8890"/>
              <wp:wrapNone/>
              <wp:docPr id="221" name="텍스트 상자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7042C734" w14:textId="77777777" w:rsidR="00A82ABE" w:rsidRPr="00A21CD8" w:rsidRDefault="00A82ABE">
                          <w:pPr>
                            <w:rPr>
                              <w:color w:val="FFFFFF" w:themeColor="background1"/>
                            </w:rPr>
                          </w:pPr>
                          <w:r w:rsidRPr="00A21CD8">
                            <w:fldChar w:fldCharType="begin"/>
                          </w:r>
                          <w:r w:rsidRPr="00A21CD8">
                            <w:instrText>PAGE   \* MERGEFORMAT</w:instrText>
                          </w:r>
                          <w:r w:rsidRPr="00A21CD8">
                            <w:fldChar w:fldCharType="separate"/>
                          </w:r>
                          <w:r w:rsidRPr="00A21CD8"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 w:rsidRPr="00A21CD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38552" id="텍스트 상자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" o:allowincell="f" fillcolor="#1f497d [3215]" stroked="f">
              <v:textbox style="mso-fit-shape-to-text:t" inset=",0,,0">
                <w:txbxContent>
                  <w:p w14:paraId="7042C734" w14:textId="77777777" w:rsidR="00A82ABE" w:rsidRPr="00A21CD8" w:rsidRDefault="00A82ABE">
                    <w:pPr>
                      <w:rPr>
                        <w:color w:val="FFFFFF" w:themeColor="background1"/>
                      </w:rPr>
                    </w:pPr>
                    <w:r w:rsidRPr="00A21CD8">
                      <w:fldChar w:fldCharType="begin"/>
                    </w:r>
                    <w:r w:rsidRPr="00A21CD8">
                      <w:instrText>PAGE   \* MERGEFORMAT</w:instrText>
                    </w:r>
                    <w:r w:rsidRPr="00A21CD8">
                      <w:fldChar w:fldCharType="separate"/>
                    </w:r>
                    <w:r w:rsidRPr="00A21CD8">
                      <w:rPr>
                        <w:color w:val="FFFFFF" w:themeColor="background1"/>
                        <w:lang w:val="ko-KR"/>
                      </w:rPr>
                      <w:t>2</w:t>
                    </w:r>
                    <w:r w:rsidRPr="00A21CD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2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5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761"/>
    <w:rsid w:val="000009CF"/>
    <w:rsid w:val="00001929"/>
    <w:rsid w:val="00013154"/>
    <w:rsid w:val="00014300"/>
    <w:rsid w:val="00024B93"/>
    <w:rsid w:val="00026680"/>
    <w:rsid w:val="00036675"/>
    <w:rsid w:val="00044679"/>
    <w:rsid w:val="00047D8C"/>
    <w:rsid w:val="000513D9"/>
    <w:rsid w:val="000552B2"/>
    <w:rsid w:val="00060BF6"/>
    <w:rsid w:val="00060CE9"/>
    <w:rsid w:val="00067F0B"/>
    <w:rsid w:val="00071338"/>
    <w:rsid w:val="00080BB8"/>
    <w:rsid w:val="00086636"/>
    <w:rsid w:val="0009158A"/>
    <w:rsid w:val="000935AA"/>
    <w:rsid w:val="000A0C14"/>
    <w:rsid w:val="000A137F"/>
    <w:rsid w:val="000A1E3F"/>
    <w:rsid w:val="000A2A7D"/>
    <w:rsid w:val="000A47CC"/>
    <w:rsid w:val="000A7577"/>
    <w:rsid w:val="000B0D70"/>
    <w:rsid w:val="000B15EA"/>
    <w:rsid w:val="000B3315"/>
    <w:rsid w:val="000B621E"/>
    <w:rsid w:val="000B7FF3"/>
    <w:rsid w:val="000D3A42"/>
    <w:rsid w:val="000D5974"/>
    <w:rsid w:val="000D6EB7"/>
    <w:rsid w:val="000E01D0"/>
    <w:rsid w:val="000E4673"/>
    <w:rsid w:val="000E4D30"/>
    <w:rsid w:val="000E721D"/>
    <w:rsid w:val="000F1BFC"/>
    <w:rsid w:val="000F400D"/>
    <w:rsid w:val="000F48E5"/>
    <w:rsid w:val="00100B5D"/>
    <w:rsid w:val="00102847"/>
    <w:rsid w:val="00105041"/>
    <w:rsid w:val="00107C00"/>
    <w:rsid w:val="00117001"/>
    <w:rsid w:val="001316DE"/>
    <w:rsid w:val="00133036"/>
    <w:rsid w:val="001378E8"/>
    <w:rsid w:val="0014032B"/>
    <w:rsid w:val="0014039B"/>
    <w:rsid w:val="00140FEC"/>
    <w:rsid w:val="00142238"/>
    <w:rsid w:val="00144D27"/>
    <w:rsid w:val="00146505"/>
    <w:rsid w:val="00146A17"/>
    <w:rsid w:val="00147824"/>
    <w:rsid w:val="0015093C"/>
    <w:rsid w:val="00155B86"/>
    <w:rsid w:val="00155F69"/>
    <w:rsid w:val="00165F64"/>
    <w:rsid w:val="00167D3A"/>
    <w:rsid w:val="0017695E"/>
    <w:rsid w:val="001824B7"/>
    <w:rsid w:val="00185933"/>
    <w:rsid w:val="001938D4"/>
    <w:rsid w:val="001A042E"/>
    <w:rsid w:val="001A25D4"/>
    <w:rsid w:val="001B217B"/>
    <w:rsid w:val="001B662A"/>
    <w:rsid w:val="001B690D"/>
    <w:rsid w:val="001C0D78"/>
    <w:rsid w:val="001C4CE6"/>
    <w:rsid w:val="001D3D7C"/>
    <w:rsid w:val="001E32AF"/>
    <w:rsid w:val="001E63A9"/>
    <w:rsid w:val="001E6617"/>
    <w:rsid w:val="001F0AB0"/>
    <w:rsid w:val="001F62CC"/>
    <w:rsid w:val="001F6A5C"/>
    <w:rsid w:val="001F7B23"/>
    <w:rsid w:val="00216CFD"/>
    <w:rsid w:val="0022110C"/>
    <w:rsid w:val="00223223"/>
    <w:rsid w:val="002255CF"/>
    <w:rsid w:val="00230624"/>
    <w:rsid w:val="00232223"/>
    <w:rsid w:val="00246B0D"/>
    <w:rsid w:val="0026178B"/>
    <w:rsid w:val="00262382"/>
    <w:rsid w:val="00264332"/>
    <w:rsid w:val="00270A0E"/>
    <w:rsid w:val="002713A2"/>
    <w:rsid w:val="00274380"/>
    <w:rsid w:val="002778E9"/>
    <w:rsid w:val="002842DB"/>
    <w:rsid w:val="002923D2"/>
    <w:rsid w:val="00292B49"/>
    <w:rsid w:val="002A32F9"/>
    <w:rsid w:val="002A459A"/>
    <w:rsid w:val="002A7ED0"/>
    <w:rsid w:val="002B11CD"/>
    <w:rsid w:val="002B23E1"/>
    <w:rsid w:val="002B339D"/>
    <w:rsid w:val="002B3CF8"/>
    <w:rsid w:val="002B43FF"/>
    <w:rsid w:val="002D0ECB"/>
    <w:rsid w:val="002D0F8E"/>
    <w:rsid w:val="002D3083"/>
    <w:rsid w:val="002D4F17"/>
    <w:rsid w:val="002D736F"/>
    <w:rsid w:val="002E1A94"/>
    <w:rsid w:val="002F1B15"/>
    <w:rsid w:val="002F5EC2"/>
    <w:rsid w:val="002F6A8A"/>
    <w:rsid w:val="00302532"/>
    <w:rsid w:val="00302561"/>
    <w:rsid w:val="00310A75"/>
    <w:rsid w:val="003111FF"/>
    <w:rsid w:val="00312E00"/>
    <w:rsid w:val="00317E99"/>
    <w:rsid w:val="00320AB7"/>
    <w:rsid w:val="00321540"/>
    <w:rsid w:val="00331CEE"/>
    <w:rsid w:val="00332AA1"/>
    <w:rsid w:val="003335AA"/>
    <w:rsid w:val="00337A08"/>
    <w:rsid w:val="00357E17"/>
    <w:rsid w:val="003601E6"/>
    <w:rsid w:val="003607A1"/>
    <w:rsid w:val="00363757"/>
    <w:rsid w:val="00364845"/>
    <w:rsid w:val="00371093"/>
    <w:rsid w:val="003729C3"/>
    <w:rsid w:val="0037479C"/>
    <w:rsid w:val="00381FF7"/>
    <w:rsid w:val="00392DAA"/>
    <w:rsid w:val="003931C2"/>
    <w:rsid w:val="00393AD6"/>
    <w:rsid w:val="003A160C"/>
    <w:rsid w:val="003A1989"/>
    <w:rsid w:val="003A3EB2"/>
    <w:rsid w:val="003A4E8D"/>
    <w:rsid w:val="003A59DE"/>
    <w:rsid w:val="003A63BB"/>
    <w:rsid w:val="003B0533"/>
    <w:rsid w:val="003B27C9"/>
    <w:rsid w:val="003C2A20"/>
    <w:rsid w:val="003C7127"/>
    <w:rsid w:val="003D2E25"/>
    <w:rsid w:val="003D6226"/>
    <w:rsid w:val="003F0B87"/>
    <w:rsid w:val="003F2DD0"/>
    <w:rsid w:val="003F36D8"/>
    <w:rsid w:val="003F588B"/>
    <w:rsid w:val="003F6184"/>
    <w:rsid w:val="003F6DCA"/>
    <w:rsid w:val="003F7057"/>
    <w:rsid w:val="003F7782"/>
    <w:rsid w:val="00400C9E"/>
    <w:rsid w:val="00402A81"/>
    <w:rsid w:val="00407F61"/>
    <w:rsid w:val="00411353"/>
    <w:rsid w:val="004202E7"/>
    <w:rsid w:val="00420D7F"/>
    <w:rsid w:val="00420FEB"/>
    <w:rsid w:val="00422F00"/>
    <w:rsid w:val="0042301C"/>
    <w:rsid w:val="00425931"/>
    <w:rsid w:val="00427839"/>
    <w:rsid w:val="00431C12"/>
    <w:rsid w:val="00436A78"/>
    <w:rsid w:val="00436F0C"/>
    <w:rsid w:val="00441166"/>
    <w:rsid w:val="00441346"/>
    <w:rsid w:val="00447E53"/>
    <w:rsid w:val="00452265"/>
    <w:rsid w:val="00452EE0"/>
    <w:rsid w:val="0046389A"/>
    <w:rsid w:val="00465004"/>
    <w:rsid w:val="004663AC"/>
    <w:rsid w:val="00466543"/>
    <w:rsid w:val="004738A5"/>
    <w:rsid w:val="00481A47"/>
    <w:rsid w:val="00481C2E"/>
    <w:rsid w:val="0048464B"/>
    <w:rsid w:val="00485892"/>
    <w:rsid w:val="00486C4B"/>
    <w:rsid w:val="00491792"/>
    <w:rsid w:val="00491A19"/>
    <w:rsid w:val="00491FC3"/>
    <w:rsid w:val="00493102"/>
    <w:rsid w:val="00497C0C"/>
    <w:rsid w:val="004A6718"/>
    <w:rsid w:val="004A7174"/>
    <w:rsid w:val="004B0983"/>
    <w:rsid w:val="004B7767"/>
    <w:rsid w:val="004C105A"/>
    <w:rsid w:val="004C1DE6"/>
    <w:rsid w:val="004C4A80"/>
    <w:rsid w:val="004D3FA0"/>
    <w:rsid w:val="004E5376"/>
    <w:rsid w:val="004F0F2B"/>
    <w:rsid w:val="004F1E96"/>
    <w:rsid w:val="004F464E"/>
    <w:rsid w:val="00507625"/>
    <w:rsid w:val="00510506"/>
    <w:rsid w:val="00515ED5"/>
    <w:rsid w:val="0051704C"/>
    <w:rsid w:val="00523217"/>
    <w:rsid w:val="00525E5D"/>
    <w:rsid w:val="0053213C"/>
    <w:rsid w:val="00536232"/>
    <w:rsid w:val="00536DB5"/>
    <w:rsid w:val="00543568"/>
    <w:rsid w:val="005459AC"/>
    <w:rsid w:val="005465AA"/>
    <w:rsid w:val="00547295"/>
    <w:rsid w:val="00554C85"/>
    <w:rsid w:val="00561163"/>
    <w:rsid w:val="00564AB7"/>
    <w:rsid w:val="00567B16"/>
    <w:rsid w:val="00570675"/>
    <w:rsid w:val="00575F4E"/>
    <w:rsid w:val="00576D1D"/>
    <w:rsid w:val="00581D26"/>
    <w:rsid w:val="00583ADB"/>
    <w:rsid w:val="00591799"/>
    <w:rsid w:val="00594095"/>
    <w:rsid w:val="005A0165"/>
    <w:rsid w:val="005A0589"/>
    <w:rsid w:val="005A07FD"/>
    <w:rsid w:val="005B2653"/>
    <w:rsid w:val="005B5764"/>
    <w:rsid w:val="005B5BBD"/>
    <w:rsid w:val="005C170B"/>
    <w:rsid w:val="005C286A"/>
    <w:rsid w:val="005C5821"/>
    <w:rsid w:val="005D7A1B"/>
    <w:rsid w:val="005E1BC0"/>
    <w:rsid w:val="005F2175"/>
    <w:rsid w:val="00601044"/>
    <w:rsid w:val="00601E8A"/>
    <w:rsid w:val="0060317A"/>
    <w:rsid w:val="00613569"/>
    <w:rsid w:val="00620E27"/>
    <w:rsid w:val="006217DF"/>
    <w:rsid w:val="00623A97"/>
    <w:rsid w:val="00625E68"/>
    <w:rsid w:val="00627A41"/>
    <w:rsid w:val="00631743"/>
    <w:rsid w:val="006333A7"/>
    <w:rsid w:val="0063505D"/>
    <w:rsid w:val="006412DE"/>
    <w:rsid w:val="00650593"/>
    <w:rsid w:val="00657A6C"/>
    <w:rsid w:val="006613DB"/>
    <w:rsid w:val="0066286F"/>
    <w:rsid w:val="006635EA"/>
    <w:rsid w:val="00667CBD"/>
    <w:rsid w:val="0067142F"/>
    <w:rsid w:val="00682684"/>
    <w:rsid w:val="00693A4F"/>
    <w:rsid w:val="006A4C37"/>
    <w:rsid w:val="006A528D"/>
    <w:rsid w:val="006B2451"/>
    <w:rsid w:val="006B4627"/>
    <w:rsid w:val="006C2A4C"/>
    <w:rsid w:val="006C5495"/>
    <w:rsid w:val="006C58DE"/>
    <w:rsid w:val="006C61A3"/>
    <w:rsid w:val="006D18B7"/>
    <w:rsid w:val="006D4E69"/>
    <w:rsid w:val="006E16E0"/>
    <w:rsid w:val="006E2840"/>
    <w:rsid w:val="006E3190"/>
    <w:rsid w:val="006E4037"/>
    <w:rsid w:val="006E468A"/>
    <w:rsid w:val="006E4CA7"/>
    <w:rsid w:val="006F5036"/>
    <w:rsid w:val="006F51EF"/>
    <w:rsid w:val="007030D7"/>
    <w:rsid w:val="00703F45"/>
    <w:rsid w:val="007041EF"/>
    <w:rsid w:val="00707400"/>
    <w:rsid w:val="00720A9E"/>
    <w:rsid w:val="00721DFB"/>
    <w:rsid w:val="00721E29"/>
    <w:rsid w:val="0073374F"/>
    <w:rsid w:val="00734E40"/>
    <w:rsid w:val="007360C8"/>
    <w:rsid w:val="007402AB"/>
    <w:rsid w:val="00753899"/>
    <w:rsid w:val="0075463B"/>
    <w:rsid w:val="00761CA1"/>
    <w:rsid w:val="00761F77"/>
    <w:rsid w:val="007657E5"/>
    <w:rsid w:val="00766A00"/>
    <w:rsid w:val="00767160"/>
    <w:rsid w:val="007673F5"/>
    <w:rsid w:val="007746E3"/>
    <w:rsid w:val="0077496F"/>
    <w:rsid w:val="007912AB"/>
    <w:rsid w:val="007A193B"/>
    <w:rsid w:val="007A66C2"/>
    <w:rsid w:val="007B0BE9"/>
    <w:rsid w:val="007B219B"/>
    <w:rsid w:val="007B453B"/>
    <w:rsid w:val="007C3E5F"/>
    <w:rsid w:val="007C55D3"/>
    <w:rsid w:val="007D2C28"/>
    <w:rsid w:val="007E1E0E"/>
    <w:rsid w:val="007E1F8D"/>
    <w:rsid w:val="007E4E96"/>
    <w:rsid w:val="007F38E1"/>
    <w:rsid w:val="007F52F2"/>
    <w:rsid w:val="007F6FDB"/>
    <w:rsid w:val="00805B80"/>
    <w:rsid w:val="00806E31"/>
    <w:rsid w:val="0081196F"/>
    <w:rsid w:val="00815DF6"/>
    <w:rsid w:val="00820761"/>
    <w:rsid w:val="00823B36"/>
    <w:rsid w:val="00824C02"/>
    <w:rsid w:val="00835532"/>
    <w:rsid w:val="00844294"/>
    <w:rsid w:val="00845B5E"/>
    <w:rsid w:val="00846769"/>
    <w:rsid w:val="0085167B"/>
    <w:rsid w:val="00852DE2"/>
    <w:rsid w:val="00857A68"/>
    <w:rsid w:val="00860B9B"/>
    <w:rsid w:val="00864BF6"/>
    <w:rsid w:val="00867BD3"/>
    <w:rsid w:val="0087069F"/>
    <w:rsid w:val="00877772"/>
    <w:rsid w:val="008862E6"/>
    <w:rsid w:val="00887775"/>
    <w:rsid w:val="00891166"/>
    <w:rsid w:val="0089445E"/>
    <w:rsid w:val="00896150"/>
    <w:rsid w:val="008A77FB"/>
    <w:rsid w:val="008B2FEB"/>
    <w:rsid w:val="008B35E2"/>
    <w:rsid w:val="008C513D"/>
    <w:rsid w:val="008D14F1"/>
    <w:rsid w:val="008D29D9"/>
    <w:rsid w:val="008D571D"/>
    <w:rsid w:val="008E002B"/>
    <w:rsid w:val="008E00E1"/>
    <w:rsid w:val="008E0549"/>
    <w:rsid w:val="008E629F"/>
    <w:rsid w:val="008E656C"/>
    <w:rsid w:val="008F0DAC"/>
    <w:rsid w:val="00905484"/>
    <w:rsid w:val="00906BBF"/>
    <w:rsid w:val="00914659"/>
    <w:rsid w:val="009250F6"/>
    <w:rsid w:val="00925A42"/>
    <w:rsid w:val="00932CEA"/>
    <w:rsid w:val="0093309B"/>
    <w:rsid w:val="009426D9"/>
    <w:rsid w:val="009438B9"/>
    <w:rsid w:val="00947CFD"/>
    <w:rsid w:val="009538DA"/>
    <w:rsid w:val="00956A0F"/>
    <w:rsid w:val="00963A48"/>
    <w:rsid w:val="00965291"/>
    <w:rsid w:val="00970754"/>
    <w:rsid w:val="00971FDE"/>
    <w:rsid w:val="00972BEA"/>
    <w:rsid w:val="00980CD0"/>
    <w:rsid w:val="00984A66"/>
    <w:rsid w:val="00985935"/>
    <w:rsid w:val="00990D66"/>
    <w:rsid w:val="0099338B"/>
    <w:rsid w:val="00996A65"/>
    <w:rsid w:val="009A2845"/>
    <w:rsid w:val="009A4E86"/>
    <w:rsid w:val="009A67DA"/>
    <w:rsid w:val="009A76D6"/>
    <w:rsid w:val="009B208E"/>
    <w:rsid w:val="009B2BAC"/>
    <w:rsid w:val="009B581A"/>
    <w:rsid w:val="009C5F03"/>
    <w:rsid w:val="009C6E0F"/>
    <w:rsid w:val="009D31EE"/>
    <w:rsid w:val="009D76D9"/>
    <w:rsid w:val="009E1356"/>
    <w:rsid w:val="009E610C"/>
    <w:rsid w:val="009F013C"/>
    <w:rsid w:val="009F0C78"/>
    <w:rsid w:val="009F5794"/>
    <w:rsid w:val="00A0160C"/>
    <w:rsid w:val="00A11C9A"/>
    <w:rsid w:val="00A17187"/>
    <w:rsid w:val="00A17B1A"/>
    <w:rsid w:val="00A21CD8"/>
    <w:rsid w:val="00A24019"/>
    <w:rsid w:val="00A272EC"/>
    <w:rsid w:val="00A32382"/>
    <w:rsid w:val="00A34548"/>
    <w:rsid w:val="00A35840"/>
    <w:rsid w:val="00A37B24"/>
    <w:rsid w:val="00A4492E"/>
    <w:rsid w:val="00A542DF"/>
    <w:rsid w:val="00A60327"/>
    <w:rsid w:val="00A628E1"/>
    <w:rsid w:val="00A728C3"/>
    <w:rsid w:val="00A76A13"/>
    <w:rsid w:val="00A76CAE"/>
    <w:rsid w:val="00A775D8"/>
    <w:rsid w:val="00A81FAC"/>
    <w:rsid w:val="00A82ABE"/>
    <w:rsid w:val="00A85E12"/>
    <w:rsid w:val="00A91A6E"/>
    <w:rsid w:val="00A94C33"/>
    <w:rsid w:val="00A9546C"/>
    <w:rsid w:val="00A95FCA"/>
    <w:rsid w:val="00A978AD"/>
    <w:rsid w:val="00AA1056"/>
    <w:rsid w:val="00AA42AA"/>
    <w:rsid w:val="00AB1830"/>
    <w:rsid w:val="00AB5E01"/>
    <w:rsid w:val="00AB71E8"/>
    <w:rsid w:val="00AB76B6"/>
    <w:rsid w:val="00AB7EED"/>
    <w:rsid w:val="00AC0A8F"/>
    <w:rsid w:val="00AC4B04"/>
    <w:rsid w:val="00AC4B8E"/>
    <w:rsid w:val="00AC5E88"/>
    <w:rsid w:val="00AD205E"/>
    <w:rsid w:val="00AD25BD"/>
    <w:rsid w:val="00AD2DFD"/>
    <w:rsid w:val="00AE4208"/>
    <w:rsid w:val="00AE715B"/>
    <w:rsid w:val="00AF2272"/>
    <w:rsid w:val="00AF5C80"/>
    <w:rsid w:val="00AF5F56"/>
    <w:rsid w:val="00AF6103"/>
    <w:rsid w:val="00B049E6"/>
    <w:rsid w:val="00B04DD0"/>
    <w:rsid w:val="00B120C8"/>
    <w:rsid w:val="00B14427"/>
    <w:rsid w:val="00B1444C"/>
    <w:rsid w:val="00B14513"/>
    <w:rsid w:val="00B14E8E"/>
    <w:rsid w:val="00B16648"/>
    <w:rsid w:val="00B21F72"/>
    <w:rsid w:val="00B226E8"/>
    <w:rsid w:val="00B22C14"/>
    <w:rsid w:val="00B318DF"/>
    <w:rsid w:val="00B31FC0"/>
    <w:rsid w:val="00B4697F"/>
    <w:rsid w:val="00B5054B"/>
    <w:rsid w:val="00B507D1"/>
    <w:rsid w:val="00B5160B"/>
    <w:rsid w:val="00B538A9"/>
    <w:rsid w:val="00B6497B"/>
    <w:rsid w:val="00B65558"/>
    <w:rsid w:val="00B70AA7"/>
    <w:rsid w:val="00B81CD5"/>
    <w:rsid w:val="00B82531"/>
    <w:rsid w:val="00B8622A"/>
    <w:rsid w:val="00B87B59"/>
    <w:rsid w:val="00B93EAA"/>
    <w:rsid w:val="00B950F7"/>
    <w:rsid w:val="00BA71D6"/>
    <w:rsid w:val="00BB29E3"/>
    <w:rsid w:val="00BB4C87"/>
    <w:rsid w:val="00BC0322"/>
    <w:rsid w:val="00BD23F5"/>
    <w:rsid w:val="00BD27BA"/>
    <w:rsid w:val="00BD3CC4"/>
    <w:rsid w:val="00BD452E"/>
    <w:rsid w:val="00BD7B44"/>
    <w:rsid w:val="00BD7F80"/>
    <w:rsid w:val="00BE4EC3"/>
    <w:rsid w:val="00BF21B7"/>
    <w:rsid w:val="00BF4385"/>
    <w:rsid w:val="00BF6A90"/>
    <w:rsid w:val="00C032EC"/>
    <w:rsid w:val="00C03BCB"/>
    <w:rsid w:val="00C061D0"/>
    <w:rsid w:val="00C15C20"/>
    <w:rsid w:val="00C176A7"/>
    <w:rsid w:val="00C20E81"/>
    <w:rsid w:val="00C24CE6"/>
    <w:rsid w:val="00C32C41"/>
    <w:rsid w:val="00C361A6"/>
    <w:rsid w:val="00C46369"/>
    <w:rsid w:val="00C476E0"/>
    <w:rsid w:val="00C56819"/>
    <w:rsid w:val="00C6020B"/>
    <w:rsid w:val="00C61388"/>
    <w:rsid w:val="00C64A58"/>
    <w:rsid w:val="00C775E8"/>
    <w:rsid w:val="00C8262F"/>
    <w:rsid w:val="00C90556"/>
    <w:rsid w:val="00C91394"/>
    <w:rsid w:val="00C91CDB"/>
    <w:rsid w:val="00CA3330"/>
    <w:rsid w:val="00CB5C16"/>
    <w:rsid w:val="00CC6C07"/>
    <w:rsid w:val="00CC6EAE"/>
    <w:rsid w:val="00CD0522"/>
    <w:rsid w:val="00CD0B73"/>
    <w:rsid w:val="00CE3326"/>
    <w:rsid w:val="00CE4A6C"/>
    <w:rsid w:val="00CE5011"/>
    <w:rsid w:val="00CE5735"/>
    <w:rsid w:val="00CE6692"/>
    <w:rsid w:val="00D07337"/>
    <w:rsid w:val="00D104E7"/>
    <w:rsid w:val="00D1389C"/>
    <w:rsid w:val="00D14340"/>
    <w:rsid w:val="00D1618A"/>
    <w:rsid w:val="00D16DBD"/>
    <w:rsid w:val="00D17FD2"/>
    <w:rsid w:val="00D2063C"/>
    <w:rsid w:val="00D2478D"/>
    <w:rsid w:val="00D2480C"/>
    <w:rsid w:val="00D33BC1"/>
    <w:rsid w:val="00D36340"/>
    <w:rsid w:val="00D4160A"/>
    <w:rsid w:val="00D4276C"/>
    <w:rsid w:val="00D436CC"/>
    <w:rsid w:val="00D463C3"/>
    <w:rsid w:val="00D47A22"/>
    <w:rsid w:val="00D47A62"/>
    <w:rsid w:val="00D5653A"/>
    <w:rsid w:val="00D60032"/>
    <w:rsid w:val="00D603DA"/>
    <w:rsid w:val="00D609C7"/>
    <w:rsid w:val="00D61738"/>
    <w:rsid w:val="00D65A2C"/>
    <w:rsid w:val="00D73301"/>
    <w:rsid w:val="00D87E7B"/>
    <w:rsid w:val="00D925C7"/>
    <w:rsid w:val="00DA21F0"/>
    <w:rsid w:val="00DA3975"/>
    <w:rsid w:val="00DA3A77"/>
    <w:rsid w:val="00DA622F"/>
    <w:rsid w:val="00DA6BD0"/>
    <w:rsid w:val="00DC205A"/>
    <w:rsid w:val="00DC23ED"/>
    <w:rsid w:val="00DC42D5"/>
    <w:rsid w:val="00DC5132"/>
    <w:rsid w:val="00DC73BE"/>
    <w:rsid w:val="00DD10A1"/>
    <w:rsid w:val="00DD1BA1"/>
    <w:rsid w:val="00DD5B19"/>
    <w:rsid w:val="00DE034B"/>
    <w:rsid w:val="00DE3415"/>
    <w:rsid w:val="00DE57E4"/>
    <w:rsid w:val="00DE6828"/>
    <w:rsid w:val="00DE6C3C"/>
    <w:rsid w:val="00DF0980"/>
    <w:rsid w:val="00DF212B"/>
    <w:rsid w:val="00E008F3"/>
    <w:rsid w:val="00E034F9"/>
    <w:rsid w:val="00E134E0"/>
    <w:rsid w:val="00E13682"/>
    <w:rsid w:val="00E15AB5"/>
    <w:rsid w:val="00E267B6"/>
    <w:rsid w:val="00E42613"/>
    <w:rsid w:val="00E42B9D"/>
    <w:rsid w:val="00E51E1C"/>
    <w:rsid w:val="00E52582"/>
    <w:rsid w:val="00E54C3A"/>
    <w:rsid w:val="00E576C6"/>
    <w:rsid w:val="00E6180B"/>
    <w:rsid w:val="00E627B5"/>
    <w:rsid w:val="00E62852"/>
    <w:rsid w:val="00E66DBB"/>
    <w:rsid w:val="00E67220"/>
    <w:rsid w:val="00E6741D"/>
    <w:rsid w:val="00E67F31"/>
    <w:rsid w:val="00E72145"/>
    <w:rsid w:val="00E76CC1"/>
    <w:rsid w:val="00E83DED"/>
    <w:rsid w:val="00E83FF5"/>
    <w:rsid w:val="00E85BAB"/>
    <w:rsid w:val="00E8690B"/>
    <w:rsid w:val="00E87665"/>
    <w:rsid w:val="00E90355"/>
    <w:rsid w:val="00E91D0E"/>
    <w:rsid w:val="00E95125"/>
    <w:rsid w:val="00E954DF"/>
    <w:rsid w:val="00EA073E"/>
    <w:rsid w:val="00EA3537"/>
    <w:rsid w:val="00EA6F08"/>
    <w:rsid w:val="00EB2651"/>
    <w:rsid w:val="00EC3328"/>
    <w:rsid w:val="00ED1CDB"/>
    <w:rsid w:val="00ED34C7"/>
    <w:rsid w:val="00ED5B3A"/>
    <w:rsid w:val="00ED66C3"/>
    <w:rsid w:val="00EE63BF"/>
    <w:rsid w:val="00EE69B0"/>
    <w:rsid w:val="00EF1388"/>
    <w:rsid w:val="00EF4807"/>
    <w:rsid w:val="00EF7BC0"/>
    <w:rsid w:val="00F00A96"/>
    <w:rsid w:val="00F117A1"/>
    <w:rsid w:val="00F14054"/>
    <w:rsid w:val="00F23802"/>
    <w:rsid w:val="00F23940"/>
    <w:rsid w:val="00F24020"/>
    <w:rsid w:val="00F320CA"/>
    <w:rsid w:val="00F32124"/>
    <w:rsid w:val="00F35F18"/>
    <w:rsid w:val="00F35F76"/>
    <w:rsid w:val="00F40B23"/>
    <w:rsid w:val="00F4415B"/>
    <w:rsid w:val="00F444FE"/>
    <w:rsid w:val="00F47E6D"/>
    <w:rsid w:val="00F504BB"/>
    <w:rsid w:val="00F51B92"/>
    <w:rsid w:val="00F54366"/>
    <w:rsid w:val="00F55C9C"/>
    <w:rsid w:val="00F57B7B"/>
    <w:rsid w:val="00F605DB"/>
    <w:rsid w:val="00F64535"/>
    <w:rsid w:val="00F72EEA"/>
    <w:rsid w:val="00F736BD"/>
    <w:rsid w:val="00F76E6C"/>
    <w:rsid w:val="00F76EF7"/>
    <w:rsid w:val="00F84376"/>
    <w:rsid w:val="00F879F8"/>
    <w:rsid w:val="00F908D3"/>
    <w:rsid w:val="00FA22E1"/>
    <w:rsid w:val="00FA3B99"/>
    <w:rsid w:val="00FB4755"/>
    <w:rsid w:val="00FC5A40"/>
    <w:rsid w:val="00FC635A"/>
    <w:rsid w:val="00FC7675"/>
    <w:rsid w:val="00FD23DF"/>
    <w:rsid w:val="00FD4B72"/>
    <w:rsid w:val="00FD6DA3"/>
    <w:rsid w:val="00FE28FA"/>
    <w:rsid w:val="00FE3DB3"/>
    <w:rsid w:val="00FE5F03"/>
    <w:rsid w:val="00FE6262"/>
    <w:rsid w:val="00FF286A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CAE903"/>
  <w15:docId w15:val="{600F8CFC-6BDC-47BC-8070-33A300B5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normaltextrun">
    <w:name w:val="normaltextrun"/>
    <w:basedOn w:val="a0"/>
    <w:rsid w:val="00E66DBB"/>
  </w:style>
  <w:style w:type="paragraph" w:customStyle="1" w:styleId="paragraph">
    <w:name w:val="paragraph"/>
    <w:basedOn w:val="a"/>
    <w:rsid w:val="00407F6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op">
    <w:name w:val="eop"/>
    <w:basedOn w:val="a0"/>
    <w:rsid w:val="0040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young\Documents\&#49324;&#50857;&#51088;%20&#51648;&#51221;%20Office%20&#49436;&#49885;%20&#54028;&#51068;\&#54924;&#51032;&#47197;&#50577;&#49885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7437F-7CC9-42B6-BB94-1A58F67E0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회의록양식</Template>
  <TotalTime>7</TotalTime>
  <Pages>2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박소영</dc:creator>
  <cp:lastModifiedBy>So-Young PARK (20121536)</cp:lastModifiedBy>
  <cp:revision>55</cp:revision>
  <cp:lastPrinted>2021-10-28T19:29:00Z</cp:lastPrinted>
  <dcterms:created xsi:type="dcterms:W3CDTF">2021-10-28T19:29:00Z</dcterms:created>
  <dcterms:modified xsi:type="dcterms:W3CDTF">2021-10-28T19:36:00Z</dcterms:modified>
</cp:coreProperties>
</file>